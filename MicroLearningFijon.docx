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1441646" w:displacedByCustomXml="next"/>
    <w:bookmarkEnd w:id="0" w:displacedByCustomXml="next"/>
    <w:sdt>
      <w:sdtPr>
        <w:rPr>
          <w:noProof/>
          <w:lang w:val="es-ES"/>
        </w:rPr>
        <w:id w:val="-1975434350"/>
        <w:docPartObj>
          <w:docPartGallery w:val="Cover Pages"/>
          <w:docPartUnique/>
        </w:docPartObj>
      </w:sdtPr>
      <w:sdtEndPr/>
      <w:sdtContent>
        <w:p w:rsidR="00E80220" w:rsidRPr="00D5672C" w:rsidRDefault="00E80220">
          <w:pPr>
            <w:rPr>
              <w:noProof/>
              <w:lang w:val="es-ES"/>
            </w:rPr>
          </w:pPr>
        </w:p>
        <w:p w:rsidR="00E80220" w:rsidRPr="00D5672C" w:rsidRDefault="00E50964">
          <w:pPr>
            <w:rPr>
              <w:b/>
              <w:bCs/>
              <w:noProof/>
              <w:lang w:val="es-ES"/>
            </w:rPr>
          </w:pPr>
          <w:r w:rsidRPr="00D5672C">
            <w:rPr>
              <w:b/>
              <w:bCs/>
              <w:noProof/>
              <w:lang w:val="nb-NO" w:eastAsia="nb-NO"/>
            </w:rPr>
            <mc:AlternateContent>
              <mc:Choice Requires="wps">
                <w:drawing>
                  <wp:anchor distT="0" distB="0" distL="114300" distR="114300" simplePos="0" relativeHeight="251674624" behindDoc="1" locked="0" layoutInCell="1" allowOverlap="0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848475" cy="3895725"/>
                    <wp:effectExtent l="0" t="0" r="9525" b="9525"/>
                    <wp:wrapNone/>
                    <wp:docPr id="14" name="Cuadro de texto 14" descr="Report 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48475" cy="3895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3F5B" w:rsidRPr="002C33CF" w:rsidRDefault="006C3F5B" w:rsidP="00E50964">
                                <w:pPr>
                                  <w:ind w:left="144" w:right="720"/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noProof/>
                                    <w:lang w:val="es-ES"/>
                                  </w:rPr>
                                  <w:t>Microlearning</w:t>
                                </w:r>
                              </w:p>
                              <w:p w:rsidR="006C3F5B" w:rsidRDefault="005700A1" w:rsidP="00E50964">
                                <w:pPr>
                                  <w:pStyle w:val="TDC1"/>
                                  <w:spacing w:after="600" w:line="240" w:lineRule="auto"/>
                                  <w:rPr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lang w:val="es-ES"/>
                                    </w:rPr>
                                    <w:alias w:val="Cita o descripción breve"/>
                                    <w:tag w:val="Cita o descripción breve"/>
                                    <w:id w:val="-247963122"/>
                                    <w:placeholder>
                                      <w:docPart w:val="D2FAB51E3801409DB1D386749F9E0495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C3F5B">
                                      <w:rPr>
                                        <w:lang w:val="es-ES"/>
                                      </w:rPr>
                                      <w:t>Desarrollo de una pagina web de microlearnig</w:t>
                                    </w:r>
                                  </w:sdtContent>
                                </w:sdt>
                              </w:p>
                              <w:p w:rsidR="006C3F5B" w:rsidRDefault="006C3F5B" w:rsidP="00E50964">
                                <w:pPr>
                                  <w:pStyle w:val="TDC1"/>
                                  <w:spacing w:after="600" w:line="240" w:lineRule="aut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Rodrigo Leon Gutierrez</w:t>
                                </w:r>
                              </w:p>
                              <w:p w:rsidR="006C3F5B" w:rsidRPr="00D5672C" w:rsidRDefault="006C3F5B" w:rsidP="00E50964">
                                <w:pPr>
                                  <w:pStyle w:val="TDC1"/>
                                  <w:spacing w:after="600"/>
                                  <w:jc w:val="right"/>
                                  <w:rPr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" o:spid="_x0000_s1026" type="#_x0000_t202" alt="Report title" style="position:absolute;margin-left:488.05pt;margin-top:0;width:539.25pt;height:306.75pt;z-index:-251641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" o:allowoverlap="f" filled="f" stroked="f" strokeweight=".5pt">
                    <v:textbox inset="0,0,0,0">
                      <w:txbxContent>
                        <w:p w:rsidR="006C3F5B" w:rsidRPr="002C33CF" w:rsidRDefault="006C3F5B" w:rsidP="00E50964">
                          <w:pPr>
                            <w:ind w:left="144" w:right="720"/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noProof/>
                              <w:lang w:val="es-ES"/>
                            </w:rPr>
                            <w:t>Microlearning</w:t>
                          </w:r>
                        </w:p>
                        <w:p w:rsidR="006C3F5B" w:rsidRDefault="005700A1" w:rsidP="00E50964">
                          <w:pPr>
                            <w:pStyle w:val="TDC1"/>
                            <w:spacing w:after="600" w:line="240" w:lineRule="auto"/>
                            <w:rPr>
                              <w:lang w:val="es-ES"/>
                            </w:rPr>
                          </w:pPr>
                          <w:sdt>
                            <w:sdtPr>
                              <w:rPr>
                                <w:lang w:val="es-ES"/>
                              </w:rPr>
                              <w:alias w:val="Cita o descripción breve"/>
                              <w:tag w:val="Cita o descripción breve"/>
                              <w:id w:val="-247963122"/>
                              <w:placeholder>
                                <w:docPart w:val="D2FAB51E3801409DB1D386749F9E0495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C3F5B">
                                <w:rPr>
                                  <w:lang w:val="es-ES"/>
                                </w:rPr>
                                <w:t>Desarrollo de una pagina web de microlearnig</w:t>
                              </w:r>
                            </w:sdtContent>
                          </w:sdt>
                        </w:p>
                        <w:p w:rsidR="006C3F5B" w:rsidRDefault="006C3F5B" w:rsidP="00E50964">
                          <w:pPr>
                            <w:pStyle w:val="TDC1"/>
                            <w:spacing w:after="600" w:line="240" w:lineRule="aut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Rodrigo Leon Gutierrez</w:t>
                          </w:r>
                        </w:p>
                        <w:p w:rsidR="006C3F5B" w:rsidRPr="00D5672C" w:rsidRDefault="006C3F5B" w:rsidP="00E50964">
                          <w:pPr>
                            <w:pStyle w:val="TDC1"/>
                            <w:spacing w:after="600"/>
                            <w:jc w:val="right"/>
                            <w:rPr>
                              <w:lang w:val="es-ES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es-ES"/>
            </w:rPr>
            <w:drawing>
              <wp:inline distT="0" distB="0" distL="0" distR="0" wp14:anchorId="3385D109" wp14:editId="2FB10642">
                <wp:extent cx="6734077" cy="4552950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universidad-privada-franz-tamayo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17062" cy="4609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94A85" w:rsidRPr="00D5672C">
            <w:rPr>
              <w:noProof/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404040" w:themeColor="text1" w:themeTint="BF"/>
          <w:kern w:val="0"/>
          <w:sz w:val="20"/>
          <w:lang w:val="es-ES"/>
        </w:rPr>
        <w:id w:val="202559367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20908" w:rsidRDefault="00C20908">
          <w:pPr>
            <w:pStyle w:val="TtuloTDC"/>
          </w:pPr>
          <w:r>
            <w:rPr>
              <w:lang w:val="es-ES"/>
            </w:rPr>
            <w:t>Tabla de contenido</w:t>
          </w:r>
        </w:p>
        <w:p w:rsidR="00E51DBB" w:rsidRDefault="00C20908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523165" w:history="1">
            <w:r w:rsidR="00E51DBB" w:rsidRPr="00C2656D">
              <w:rPr>
                <w:rStyle w:val="Hipervnculo"/>
                <w:lang w:val="es-ES"/>
              </w:rPr>
              <w:t>Microlearning</w:t>
            </w:r>
            <w:r w:rsidR="00E51DBB">
              <w:rPr>
                <w:webHidden/>
              </w:rPr>
              <w:tab/>
            </w:r>
            <w:r w:rsidR="00E51DBB">
              <w:rPr>
                <w:webHidden/>
              </w:rPr>
              <w:fldChar w:fldCharType="begin"/>
            </w:r>
            <w:r w:rsidR="00E51DBB">
              <w:rPr>
                <w:webHidden/>
              </w:rPr>
              <w:instrText xml:space="preserve"> PAGEREF _Toc531523165 \h </w:instrText>
            </w:r>
            <w:r w:rsidR="00E51DBB">
              <w:rPr>
                <w:webHidden/>
              </w:rPr>
            </w:r>
            <w:r w:rsidR="00E51DBB">
              <w:rPr>
                <w:webHidden/>
              </w:rPr>
              <w:fldChar w:fldCharType="separate"/>
            </w:r>
            <w:r w:rsidR="00E51DBB">
              <w:rPr>
                <w:webHidden/>
              </w:rPr>
              <w:t>1</w:t>
            </w:r>
            <w:r w:rsidR="00E51DBB">
              <w:rPr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66" w:history="1">
            <w:r w:rsidRPr="00C2656D">
              <w:rPr>
                <w:rStyle w:val="Hipervnculo"/>
                <w:noProof/>
                <w:lang w:val="es-ES"/>
              </w:rPr>
              <w:t>Que 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67" w:history="1">
            <w:r w:rsidRPr="00C2656D">
              <w:rPr>
                <w:rStyle w:val="Hipervnculo"/>
                <w:noProof/>
                <w:lang w:val="es-ES"/>
              </w:rPr>
              <w:t>Como funciona?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68" w:history="1">
            <w:r w:rsidRPr="00C2656D">
              <w:rPr>
                <w:rStyle w:val="Hipervnculo"/>
                <w:noProof/>
                <w:lang w:val="es-ES"/>
              </w:rPr>
              <w:t>Como nace?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69" w:history="1">
            <w:r w:rsidRPr="00C2656D">
              <w:rPr>
                <w:rStyle w:val="Hipervnculo"/>
                <w:noProof/>
                <w:lang w:val="es-ES"/>
              </w:rPr>
              <w:t>Caracteristicas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31523170" w:history="1">
            <w:r w:rsidRPr="00C2656D">
              <w:rPr>
                <w:rStyle w:val="Hipervnculo"/>
                <w:lang w:val="es-ES"/>
              </w:rPr>
              <w:t>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_Toc531523170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71" w:history="1">
            <w:r w:rsidRPr="00C2656D">
              <w:rPr>
                <w:rStyle w:val="Hipervnculo"/>
                <w:noProof/>
                <w:lang w:val="es-ES"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72" w:history="1">
            <w:r w:rsidRPr="00C2656D">
              <w:rPr>
                <w:rStyle w:val="Hipervnculo"/>
                <w:noProof/>
                <w:lang w:val="es-ES"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73" w:history="1">
            <w:r w:rsidRPr="00C2656D">
              <w:rPr>
                <w:rStyle w:val="Hipervnculo"/>
                <w:noProof/>
                <w:lang w:val="es-ES"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31523174" w:history="1">
            <w:r w:rsidRPr="00C2656D">
              <w:rPr>
                <w:rStyle w:val="Hipervnculo"/>
                <w:lang w:val="es-ES"/>
              </w:rPr>
              <w:t>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_Toc531523174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75" w:history="1">
            <w:r w:rsidRPr="00C2656D">
              <w:rPr>
                <w:rStyle w:val="Hipervnculo"/>
                <w:noProof/>
                <w:lang w:val="es-ES"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76" w:history="1">
            <w:r w:rsidRPr="00C2656D">
              <w:rPr>
                <w:rStyle w:val="Hipervnculo"/>
                <w:noProof/>
                <w:lang w:val="es-ES"/>
              </w:rPr>
              <w:t>Requerimientos funcionales. 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77" w:history="1">
            <w:r w:rsidRPr="00C2656D">
              <w:rPr>
                <w:rStyle w:val="Hipervnculo"/>
                <w:noProof/>
                <w:lang w:val="es-ES"/>
              </w:rPr>
              <w:t>Requerimientos no funcionales. 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31523178" w:history="1">
            <w:r w:rsidRPr="00C2656D">
              <w:rPr>
                <w:rStyle w:val="Hipervnculo"/>
                <w:lang w:val="es-ES"/>
              </w:rPr>
              <w:t>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_Toc531523178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79" w:history="1">
            <w:r w:rsidRPr="00C2656D">
              <w:rPr>
                <w:rStyle w:val="Hipervnculo"/>
                <w:noProof/>
                <w:lang w:val="es-ES"/>
              </w:rPr>
              <w:t>Modelamiento de datos y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80" w:history="1">
            <w:r w:rsidRPr="00C2656D">
              <w:rPr>
                <w:rStyle w:val="Hipervnculo"/>
                <w:noProof/>
                <w:lang w:val="es-ES"/>
              </w:rPr>
              <w:t>Diagrama de descomposición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81" w:history="1">
            <w:r w:rsidRPr="00C2656D">
              <w:rPr>
                <w:rStyle w:val="Hipervnculo"/>
                <w:noProof/>
                <w:lang w:val="es-ES"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82" w:history="1">
            <w:r w:rsidRPr="00C2656D">
              <w:rPr>
                <w:rStyle w:val="Hipervnculo"/>
                <w:noProof/>
                <w:lang w:val="es-ES"/>
              </w:rPr>
              <w:t>DFD Diagrama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83" w:history="1">
            <w:r w:rsidRPr="00C2656D">
              <w:rPr>
                <w:rStyle w:val="Hipervnculo"/>
                <w:noProof/>
                <w:lang w:val="es-ES"/>
              </w:rPr>
              <w:t>DFD Diagrama 1(Gestión de usuarios)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84" w:history="1">
            <w:r w:rsidRPr="00C2656D">
              <w:rPr>
                <w:rStyle w:val="Hipervnculo"/>
                <w:noProof/>
                <w:lang w:val="es-ES"/>
              </w:rPr>
              <w:t>DFD Diagrama 2 (Gestión de contenidos)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85" w:history="1">
            <w:r w:rsidRPr="00C2656D">
              <w:rPr>
                <w:rStyle w:val="Hipervnculo"/>
                <w:noProof/>
                <w:lang w:val="es-ES"/>
              </w:rPr>
              <w:t>DFD Diagrama 3 (Gestión de pagos)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86" w:history="1">
            <w:r w:rsidRPr="00C2656D">
              <w:rPr>
                <w:rStyle w:val="Hipervnculo"/>
                <w:noProof/>
                <w:lang w:val="es-ES"/>
              </w:rPr>
              <w:t>Modelado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87" w:history="1">
            <w:r w:rsidRPr="00C2656D">
              <w:rPr>
                <w:rStyle w:val="Hipervnculo"/>
                <w:noProof/>
                <w:lang w:val="es-ES"/>
              </w:rPr>
              <w:t>Diagrama de casos de uso primario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88" w:history="1">
            <w:r w:rsidRPr="00C2656D">
              <w:rPr>
                <w:rStyle w:val="Hipervnculo"/>
                <w:noProof/>
                <w:lang w:val="es-ES"/>
              </w:rPr>
              <w:t>Descripción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89" w:history="1">
            <w:r w:rsidRPr="00C2656D">
              <w:rPr>
                <w:rStyle w:val="Hipervnculo"/>
                <w:noProof/>
                <w:lang w:val="es-ES"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9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91" w:history="1">
            <w:r w:rsidRPr="00C2656D">
              <w:rPr>
                <w:rStyle w:val="Hipervnculo"/>
                <w:noProof/>
                <w:lang w:val="es-ES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92" w:history="1">
            <w:r w:rsidRPr="00C2656D">
              <w:rPr>
                <w:rStyle w:val="Hipervnculo"/>
                <w:noProof/>
                <w:lang w:val="es-ES"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93" w:history="1">
            <w:r w:rsidRPr="00C2656D">
              <w:rPr>
                <w:rStyle w:val="Hipervnculo"/>
                <w:noProof/>
                <w:lang w:val="es-ES"/>
              </w:rPr>
              <w:t>Crear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94" w:history="1">
            <w:r w:rsidRPr="00C2656D">
              <w:rPr>
                <w:rStyle w:val="Hipervnculo"/>
                <w:noProof/>
                <w:lang w:val="es-ES"/>
              </w:rPr>
              <w:t>Registrarse y/o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95" w:history="1">
            <w:r w:rsidRPr="00C2656D">
              <w:rPr>
                <w:rStyle w:val="Hipervnculo"/>
                <w:noProof/>
                <w:lang w:val="es-ES"/>
              </w:rPr>
              <w:t>Adquirir suscripción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96" w:history="1">
            <w:r w:rsidRPr="00C2656D">
              <w:rPr>
                <w:rStyle w:val="Hipervnculo"/>
                <w:noProof/>
                <w:lang w:val="es-ES"/>
              </w:rPr>
              <w:t>Convertirse en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97" w:history="1">
            <w:r w:rsidRPr="00C2656D">
              <w:rPr>
                <w:rStyle w:val="Hipervnculo"/>
                <w:noProof/>
                <w:lang w:val="es-ES"/>
              </w:rPr>
              <w:t>Administrar suscripciones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98" w:history="1">
            <w:r w:rsidRPr="00C2656D">
              <w:rPr>
                <w:rStyle w:val="Hipervnculo"/>
                <w:noProof/>
                <w:lang w:val="es-ES"/>
              </w:rPr>
              <w:t>Convertirse en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199" w:history="1">
            <w:r w:rsidRPr="00C2656D">
              <w:rPr>
                <w:rStyle w:val="Hipervnculo"/>
                <w:noProof/>
                <w:lang w:val="es-ES"/>
              </w:rPr>
              <w:t>Acceder a un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200" w:history="1">
            <w:r w:rsidRPr="00C2656D">
              <w:rPr>
                <w:rStyle w:val="Hipervnculo"/>
                <w:noProof/>
                <w:lang w:val="es-ES"/>
              </w:rPr>
              <w:t>Actualizar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201" w:history="1">
            <w:r w:rsidRPr="00C2656D">
              <w:rPr>
                <w:rStyle w:val="Hipervnculo"/>
                <w:noProof/>
                <w:lang w:val="es-ES"/>
              </w:rPr>
              <w:t>Ver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31523202" w:history="1">
            <w:r w:rsidRPr="00C2656D">
              <w:rPr>
                <w:rStyle w:val="Hipervnculo"/>
                <w:noProof/>
                <w:lang w:val="es-ES"/>
              </w:rPr>
              <w:t>Aceptar o Rechazar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BB" w:rsidRDefault="00E51DBB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31523203" w:history="1">
            <w:r w:rsidRPr="00C2656D">
              <w:rPr>
                <w:rStyle w:val="Hipervnculo"/>
                <w:lang w:val="es-ES"/>
              </w:rPr>
              <w:t>Modelado físico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_Toc531523203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E51DBB" w:rsidRDefault="00E51DBB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31523204" w:history="1">
            <w:r w:rsidRPr="00C2656D">
              <w:rPr>
                <w:rStyle w:val="Hipervnculo"/>
                <w:lang w:val="es-ES"/>
              </w:rPr>
              <w:t>Diccionario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_Toc531523204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C20908" w:rsidRDefault="00C20908">
          <w:r>
            <w:rPr>
              <w:b/>
              <w:bCs/>
            </w:rPr>
            <w:fldChar w:fldCharType="end"/>
          </w:r>
        </w:p>
      </w:sdtContent>
    </w:sdt>
    <w:p w:rsidR="00E80220" w:rsidRPr="00D5672C" w:rsidRDefault="00E80220">
      <w:pPr>
        <w:rPr>
          <w:noProof/>
          <w:lang w:val="es-ES"/>
        </w:rPr>
      </w:pPr>
    </w:p>
    <w:p w:rsidR="00E80220" w:rsidRPr="00D5672C" w:rsidRDefault="00E80220">
      <w:pPr>
        <w:rPr>
          <w:noProof/>
          <w:lang w:val="es-ES"/>
        </w:rPr>
        <w:sectPr w:rsidR="00E80220" w:rsidRPr="00D5672C" w:rsidSect="00E50964">
          <w:headerReference w:type="default" r:id="rId11"/>
          <w:footerReference w:type="default" r:id="rId12"/>
          <w:pgSz w:w="12240" w:h="15840" w:code="1"/>
          <w:pgMar w:top="720" w:right="720" w:bottom="720" w:left="720" w:header="1080" w:footer="720" w:gutter="0"/>
          <w:pgNumType w:fmt="lowerRoman" w:start="0"/>
          <w:cols w:space="708"/>
          <w:titlePg/>
          <w:docGrid w:linePitch="360"/>
        </w:sectPr>
      </w:pPr>
    </w:p>
    <w:p w:rsidR="00E80220" w:rsidRPr="009F19A4" w:rsidRDefault="00794A85" w:rsidP="004D7205">
      <w:pPr>
        <w:pStyle w:val="Ttulo1"/>
        <w:spacing w:line="360" w:lineRule="auto"/>
        <w:rPr>
          <w:noProof/>
          <w:sz w:val="24"/>
          <w:szCs w:val="24"/>
          <w:lang w:val="es-ES"/>
        </w:rPr>
      </w:pPr>
      <w:bookmarkStart w:id="1" w:name="_Toc531523165"/>
      <w:r w:rsidRPr="009F19A4">
        <w:rPr>
          <w:noProof/>
          <w:sz w:val="24"/>
          <w:szCs w:val="24"/>
          <w:lang w:val="nb-NO" w:eastAsia="nb-NO"/>
        </w:rPr>
        <w:lastRenderedPageBreak/>
        <mc:AlternateContent>
          <mc:Choice Requires="wps">
            <w:drawing>
              <wp:anchor distT="0" distB="2743200" distL="182880" distR="182880" simplePos="0" relativeHeight="251659264" behindDoc="0" locked="0" layoutInCell="1" allowOverlap="1" wp14:anchorId="418E5B0C" wp14:editId="0D47A83D">
                <wp:simplePos x="0" y="0"/>
                <mc:AlternateContent>
                  <mc:Choice Requires="wp14">
                    <wp:positionH relativeFrom="page">
                      <wp14:pctPosHOffset>5900</wp14:pctPosHOffset>
                    </wp:positionH>
                  </mc:Choice>
                  <mc:Fallback>
                    <wp:positionH relativeFrom="page">
                      <wp:posOffset>458470</wp:posOffset>
                    </wp:positionH>
                  </mc:Fallback>
                </mc:AlternateContent>
                <wp:positionV relativeFrom="margin">
                  <wp:align>top</wp:align>
                </wp:positionV>
                <wp:extent cx="1247775" cy="2304288"/>
                <wp:effectExtent l="0" t="0" r="0" b="0"/>
                <wp:wrapSquare wrapText="largest"/>
                <wp:docPr id="5" name="Cuadro de texto  5" descr="Side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3042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3F5B" w:rsidRPr="00123B2B" w:rsidRDefault="006C3F5B">
                            <w:pPr>
                              <w:pStyle w:val="Cita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Style w:val="CitaCar"/>
                                <w:i/>
                                <w:iCs/>
                                <w:lang w:val="es-ES"/>
                              </w:rPr>
                              <w:t>Microlearning</w:t>
                            </w:r>
                            <w:proofErr w:type="spellEnd"/>
                            <w:r>
                              <w:rPr>
                                <w:rStyle w:val="CitaCar"/>
                                <w:i/>
                                <w:iCs/>
                                <w:lang w:val="es-ES"/>
                              </w:rPr>
                              <w:t xml:space="preserve"> es una estrategia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25000</wp14:pctWidth>
                </wp14:sizeRelH>
                <wp14:sizeRelV relativeFrom="margin">
                  <wp14:pctHeight>95000</wp14:pctHeight>
                </wp14:sizeRelV>
              </wp:anchor>
            </w:drawing>
          </mc:Choice>
          <mc:Fallback>
            <w:pict>
              <v:shape w14:anchorId="418E5B0C" id="Cuadro de texto  5" o:spid="_x0000_s1027" type="#_x0000_t202" alt="Sidebar" style="position:absolute;margin-left:0;margin-top:0;width:98.25pt;height:181.45pt;z-index:251659264;visibility:visible;mso-wrap-style:square;mso-width-percent:250;mso-height-percent:950;mso-left-percent:59;mso-wrap-distance-left:14.4pt;mso-wrap-distance-top:0;mso-wrap-distance-right:14.4pt;mso-wrap-distance-bottom:3in;mso-position-horizontal-relative:page;mso-position-vertical:top;mso-position-vertical-relative:margin;mso-width-percent:250;mso-height-percent:950;mso-left-percent:5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" filled="f" stroked="f" strokeweight=".5pt">
                <v:textbox inset="3.6pt,0,3.6pt,0">
                  <w:txbxContent>
                    <w:p w:rsidR="006C3F5B" w:rsidRPr="00123B2B" w:rsidRDefault="006C3F5B">
                      <w:pPr>
                        <w:pStyle w:val="Cita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Style w:val="CitaCar"/>
                          <w:i/>
                          <w:iCs/>
                          <w:lang w:val="es-ES"/>
                        </w:rPr>
                        <w:t>Microlearning</w:t>
                      </w:r>
                      <w:proofErr w:type="spellEnd"/>
                      <w:r>
                        <w:rPr>
                          <w:rStyle w:val="CitaCar"/>
                          <w:i/>
                          <w:iCs/>
                          <w:lang w:val="es-ES"/>
                        </w:rPr>
                        <w:t xml:space="preserve"> es una estrategia </w:t>
                      </w:r>
                    </w:p>
                  </w:txbxContent>
                </v:textbox>
                <w10:wrap type="square" side="largest" anchorx="page" anchory="margin"/>
              </v:shape>
            </w:pict>
          </mc:Fallback>
        </mc:AlternateContent>
      </w:r>
      <w:r w:rsidR="00123B2B" w:rsidRPr="009F19A4">
        <w:rPr>
          <w:noProof/>
          <w:sz w:val="24"/>
          <w:szCs w:val="24"/>
          <w:lang w:val="es-ES"/>
        </w:rPr>
        <w:t>Microlearning</w:t>
      </w:r>
      <w:bookmarkEnd w:id="1"/>
    </w:p>
    <w:p w:rsidR="00E80220" w:rsidRPr="009F19A4" w:rsidRDefault="00A308E8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2" w:name="_Toc531523166"/>
      <w:r w:rsidRPr="009F19A4">
        <w:rPr>
          <w:noProof/>
          <w:sz w:val="24"/>
          <w:szCs w:val="24"/>
          <w:lang w:val="es-ES"/>
        </w:rPr>
        <w:t>Que es?</w:t>
      </w:r>
      <w:bookmarkEnd w:id="2"/>
    </w:p>
    <w:p w:rsidR="00E80220" w:rsidRPr="009F19A4" w:rsidRDefault="00A308E8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Es un metodo por el cual las personas aprenden un tema especifico a traves de microcontenido como videos, articulos, imágenes u otra forma de comunicación por la que se pueda llegar a un usuario.</w:t>
      </w:r>
    </w:p>
    <w:p w:rsidR="00E80220" w:rsidRPr="009F19A4" w:rsidRDefault="00A308E8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3" w:name="_Toc531523167"/>
      <w:r w:rsidRPr="009F19A4">
        <w:rPr>
          <w:noProof/>
          <w:sz w:val="24"/>
          <w:szCs w:val="24"/>
          <w:lang w:val="es-ES"/>
        </w:rPr>
        <w:t>Como funciona?</w:t>
      </w:r>
      <w:bookmarkEnd w:id="3"/>
    </w:p>
    <w:p w:rsidR="00E80220" w:rsidRPr="009F19A4" w:rsidRDefault="00A308E8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Microlearning funciona a traves de plataformas dedicadas al tema como udemy, wikipedia, encarta, etc. Pero tambien sin darnos cuenta estamos sometidos a microlearning en todas las paginas donde se pueda subir contenido multimedia como paginas educativas en facebook o canales educativos en youtube incluso en programas de television informativos y documentales</w:t>
      </w:r>
    </w:p>
    <w:p w:rsidR="00E80220" w:rsidRPr="009F19A4" w:rsidRDefault="00A308E8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4" w:name="_Toc531523168"/>
      <w:r w:rsidRPr="009F19A4">
        <w:rPr>
          <w:noProof/>
          <w:sz w:val="24"/>
          <w:szCs w:val="24"/>
          <w:lang w:val="es-ES"/>
        </w:rPr>
        <w:t>Como nace?</w:t>
      </w:r>
      <w:bookmarkEnd w:id="4"/>
    </w:p>
    <w:p w:rsidR="00E80220" w:rsidRPr="009F19A4" w:rsidRDefault="00A308E8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 xml:space="preserve">Nace a traves de un movimiento asociada a la investigacion y congresos por el </w:t>
      </w:r>
      <w:r w:rsidRPr="009F19A4">
        <w:rPr>
          <w:b/>
          <w:i/>
          <w:noProof/>
          <w:sz w:val="24"/>
          <w:szCs w:val="24"/>
          <w:lang w:val="es-ES"/>
        </w:rPr>
        <w:t>research studio MicroLearning &amp;</w:t>
      </w:r>
      <w:r w:rsidR="008C68B1" w:rsidRPr="009F19A4">
        <w:rPr>
          <w:b/>
          <w:i/>
          <w:noProof/>
          <w:sz w:val="24"/>
          <w:szCs w:val="24"/>
          <w:lang w:val="es-ES"/>
        </w:rPr>
        <w:t xml:space="preserve"> </w:t>
      </w:r>
      <w:r w:rsidRPr="009F19A4">
        <w:rPr>
          <w:b/>
          <w:i/>
          <w:noProof/>
          <w:sz w:val="24"/>
          <w:szCs w:val="24"/>
          <w:lang w:val="es-ES"/>
        </w:rPr>
        <w:t>information</w:t>
      </w:r>
      <w:r w:rsidR="008C68B1" w:rsidRPr="009F19A4">
        <w:rPr>
          <w:b/>
          <w:i/>
          <w:noProof/>
          <w:sz w:val="24"/>
          <w:szCs w:val="24"/>
          <w:lang w:val="es-ES"/>
        </w:rPr>
        <w:t xml:space="preserve"> environments </w:t>
      </w:r>
      <w:r w:rsidR="008C68B1" w:rsidRPr="009F19A4">
        <w:rPr>
          <w:noProof/>
          <w:sz w:val="24"/>
          <w:szCs w:val="24"/>
          <w:lang w:val="es-ES"/>
        </w:rPr>
        <w:t xml:space="preserve">en cooperacion con una universidad austriaca y fomentando a traves de encuentros, el primero fue en 2005 </w:t>
      </w:r>
    </w:p>
    <w:p w:rsidR="00E80220" w:rsidRPr="009F19A4" w:rsidRDefault="008C68B1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5" w:name="_Toc531523169"/>
      <w:r w:rsidRPr="009F19A4">
        <w:rPr>
          <w:noProof/>
          <w:sz w:val="24"/>
          <w:szCs w:val="24"/>
          <w:lang w:val="es-ES"/>
        </w:rPr>
        <w:t>Caracteristicas</w:t>
      </w:r>
      <w:bookmarkEnd w:id="5"/>
    </w:p>
    <w:p w:rsidR="00E80220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 Interaccion con microcontenidos</w:t>
      </w:r>
    </w:p>
    <w:p w:rsidR="008C68B1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.Aprendizaje muy contextualizado</w:t>
      </w:r>
    </w:p>
    <w:p w:rsidR="008C68B1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.Consumido en el momento necesario</w:t>
      </w:r>
    </w:p>
    <w:p w:rsidR="008C68B1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.Desarrolo profesional y personal</w:t>
      </w:r>
    </w:p>
    <w:p w:rsidR="008C68B1" w:rsidRPr="009F19A4" w:rsidRDefault="008700A7" w:rsidP="008700A7">
      <w:pPr>
        <w:pStyle w:val="Ttulo1"/>
        <w:rPr>
          <w:sz w:val="24"/>
          <w:szCs w:val="24"/>
          <w:lang w:val="es-ES"/>
        </w:rPr>
      </w:pPr>
      <w:bookmarkStart w:id="6" w:name="_Toc531523170"/>
      <w:r w:rsidRPr="009F19A4">
        <w:rPr>
          <w:sz w:val="24"/>
          <w:szCs w:val="24"/>
          <w:lang w:val="es-ES"/>
        </w:rPr>
        <w:lastRenderedPageBreak/>
        <w:t>Objetivos</w:t>
      </w:r>
      <w:bookmarkEnd w:id="6"/>
    </w:p>
    <w:p w:rsidR="008C68B1" w:rsidRPr="009F19A4" w:rsidRDefault="008700A7" w:rsidP="008700A7">
      <w:pPr>
        <w:pStyle w:val="Ttulo2"/>
        <w:rPr>
          <w:sz w:val="24"/>
          <w:szCs w:val="24"/>
          <w:lang w:val="es-ES"/>
        </w:rPr>
      </w:pPr>
      <w:bookmarkStart w:id="7" w:name="_Toc531523171"/>
      <w:r w:rsidRPr="009F19A4">
        <w:rPr>
          <w:sz w:val="24"/>
          <w:szCs w:val="24"/>
          <w:lang w:val="es-ES"/>
        </w:rPr>
        <w:t>Objetivo general</w:t>
      </w:r>
      <w:bookmarkEnd w:id="7"/>
    </w:p>
    <w:p w:rsidR="008700A7" w:rsidRPr="009F19A4" w:rsidRDefault="008700A7" w:rsidP="008700A7">
      <w:p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>Desarrollar una plataforma web capaz de almacenar cualquier tipo de curso con artículos, videos, imágenes y una plataforma de contacto con el desarrollador del curso.</w:t>
      </w:r>
    </w:p>
    <w:p w:rsidR="008700A7" w:rsidRPr="009F19A4" w:rsidRDefault="008700A7" w:rsidP="008700A7">
      <w:pPr>
        <w:pStyle w:val="Ttulo2"/>
        <w:rPr>
          <w:sz w:val="24"/>
          <w:szCs w:val="24"/>
          <w:lang w:val="es-ES"/>
        </w:rPr>
      </w:pPr>
      <w:bookmarkStart w:id="8" w:name="_Toc531523172"/>
      <w:r w:rsidRPr="009F19A4">
        <w:rPr>
          <w:sz w:val="24"/>
          <w:szCs w:val="24"/>
          <w:lang w:val="es-ES"/>
        </w:rPr>
        <w:t>Objetivos específicos</w:t>
      </w:r>
      <w:bookmarkEnd w:id="8"/>
    </w:p>
    <w:p w:rsidR="008700A7" w:rsidRPr="009F19A4" w:rsidRDefault="008700A7" w:rsidP="008700A7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 xml:space="preserve">Ofrecer variedad de cursos en línea </w:t>
      </w:r>
    </w:p>
    <w:p w:rsidR="008700A7" w:rsidRPr="009F19A4" w:rsidRDefault="008700A7" w:rsidP="008700A7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>Tener un acceso seguro mediante usuarios para evitar problemas</w:t>
      </w:r>
    </w:p>
    <w:p w:rsidR="008700A7" w:rsidRPr="009F19A4" w:rsidRDefault="008700A7" w:rsidP="008700A7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>Ofrecer una plataforma amigable y fácil de usar</w:t>
      </w:r>
    </w:p>
    <w:p w:rsidR="008700A7" w:rsidRDefault="009F19A4" w:rsidP="009F19A4">
      <w:pPr>
        <w:pStyle w:val="Ttulo2"/>
        <w:rPr>
          <w:lang w:val="es-ES"/>
        </w:rPr>
      </w:pPr>
      <w:bookmarkStart w:id="9" w:name="_Toc531523173"/>
      <w:r>
        <w:rPr>
          <w:lang w:val="es-ES"/>
        </w:rPr>
        <w:t>Justificación</w:t>
      </w:r>
      <w:bookmarkEnd w:id="9"/>
    </w:p>
    <w:p w:rsidR="009F19A4" w:rsidRPr="009F19A4" w:rsidRDefault="009F19A4" w:rsidP="009F19A4">
      <w:pPr>
        <w:rPr>
          <w:lang w:val="es-ES"/>
        </w:rPr>
      </w:pPr>
      <w:r>
        <w:rPr>
          <w:lang w:val="es-ES"/>
        </w:rPr>
        <w:t>Apoyar el aprendizaje mediante cursos cortos e interactivos para personas que necesitan información rápida. Es un proyecto completo donde podemos implementar todos los conocimientos.</w:t>
      </w:r>
    </w:p>
    <w:p w:rsidR="009F19A4" w:rsidRPr="009F19A4" w:rsidRDefault="009F19A4" w:rsidP="009F19A4">
      <w:pPr>
        <w:rPr>
          <w:lang w:val="es-ES"/>
        </w:rPr>
      </w:pPr>
    </w:p>
    <w:p w:rsidR="008700A7" w:rsidRPr="009F19A4" w:rsidRDefault="008700A7" w:rsidP="008700A7">
      <w:pPr>
        <w:rPr>
          <w:sz w:val="24"/>
          <w:szCs w:val="24"/>
          <w:lang w:val="es-ES"/>
        </w:rPr>
      </w:pPr>
    </w:p>
    <w:p w:rsidR="008700A7" w:rsidRPr="009F19A4" w:rsidRDefault="008700A7" w:rsidP="008700A7">
      <w:pPr>
        <w:rPr>
          <w:sz w:val="24"/>
          <w:szCs w:val="24"/>
          <w:lang w:val="es-ES"/>
        </w:rPr>
      </w:pPr>
    </w:p>
    <w:p w:rsidR="008C68B1" w:rsidRPr="008C68B1" w:rsidRDefault="008C68B1" w:rsidP="008C68B1">
      <w:pPr>
        <w:rPr>
          <w:lang w:val="es-ES"/>
        </w:rPr>
      </w:pPr>
    </w:p>
    <w:p w:rsidR="00E80220" w:rsidRPr="00D5672C" w:rsidRDefault="009F19A4">
      <w:pPr>
        <w:pStyle w:val="Ttulo1"/>
        <w:rPr>
          <w:noProof/>
          <w:lang w:val="es-ES"/>
        </w:rPr>
      </w:pPr>
      <w:bookmarkStart w:id="10" w:name="_Toc531523174"/>
      <w:r>
        <w:rPr>
          <w:noProof/>
          <w:lang w:val="es-ES"/>
        </w:rPr>
        <w:lastRenderedPageBreak/>
        <w:t>Desarrollo</w:t>
      </w:r>
      <w:bookmarkEnd w:id="10"/>
    </w:p>
    <w:p w:rsidR="00E80220" w:rsidRDefault="009F19A4" w:rsidP="009F19A4">
      <w:pPr>
        <w:pStyle w:val="Ttulo2"/>
        <w:rPr>
          <w:noProof/>
          <w:lang w:val="es-ES"/>
        </w:rPr>
      </w:pPr>
      <w:bookmarkStart w:id="11" w:name="_Toc531523175"/>
      <w:r>
        <w:rPr>
          <w:noProof/>
          <w:lang w:val="es-ES"/>
        </w:rPr>
        <w:t>Requerimientos</w:t>
      </w:r>
      <w:bookmarkEnd w:id="11"/>
    </w:p>
    <w:p w:rsidR="009F19A4" w:rsidRDefault="009F19A4" w:rsidP="009F19A4">
      <w:pPr>
        <w:rPr>
          <w:lang w:val="es-ES"/>
        </w:rPr>
      </w:pPr>
      <w:r>
        <w:rPr>
          <w:lang w:val="es-ES"/>
        </w:rPr>
        <w:t xml:space="preserve">Un requerimiento es una función que el programa debe cumplir </w:t>
      </w:r>
      <w:proofErr w:type="gramStart"/>
      <w:r>
        <w:rPr>
          <w:lang w:val="es-ES"/>
        </w:rPr>
        <w:t>de acuerdo a</w:t>
      </w:r>
      <w:proofErr w:type="gramEnd"/>
      <w:r>
        <w:rPr>
          <w:lang w:val="es-ES"/>
        </w:rPr>
        <w:t xml:space="preserve"> las necesidades del cliente y tenemos dos clases de requerimientos:</w:t>
      </w:r>
    </w:p>
    <w:p w:rsidR="009F19A4" w:rsidRDefault="009F19A4" w:rsidP="009F19A4">
      <w:pPr>
        <w:pStyle w:val="Ttulo3"/>
        <w:rPr>
          <w:lang w:val="es-ES"/>
        </w:rPr>
      </w:pPr>
      <w:bookmarkStart w:id="12" w:name="_Toc531523176"/>
      <w:r>
        <w:rPr>
          <w:lang w:val="es-ES"/>
        </w:rPr>
        <w:t>Requerimientos funcionales. –</w:t>
      </w:r>
      <w:bookmarkEnd w:id="12"/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La </w:t>
      </w:r>
      <w:r w:rsidR="0045240A">
        <w:rPr>
          <w:lang w:val="es-ES"/>
        </w:rPr>
        <w:t>página</w:t>
      </w:r>
      <w:r>
        <w:rPr>
          <w:lang w:val="es-ES"/>
        </w:rPr>
        <w:t xml:space="preserve"> debe ser ligera y funcionar en cualquier tipo de dispositivo (Multiplataforma).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La </w:t>
      </w:r>
      <w:r w:rsidR="006B6B4E">
        <w:rPr>
          <w:lang w:val="es-ES"/>
        </w:rPr>
        <w:t>página</w:t>
      </w:r>
      <w:r>
        <w:rPr>
          <w:lang w:val="es-ES"/>
        </w:rPr>
        <w:t xml:space="preserve"> tiene que tener un estilo </w:t>
      </w:r>
      <w:proofErr w:type="spellStart"/>
      <w:r>
        <w:rPr>
          <w:lang w:val="es-ES"/>
        </w:rPr>
        <w:t>Responsive</w:t>
      </w:r>
      <w:proofErr w:type="spellEnd"/>
      <w:r>
        <w:rPr>
          <w:lang w:val="es-ES"/>
        </w:rPr>
        <w:t>.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 Debe ser amigable con el usuario.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Dividir los tipos de usuario en: usuarios, Docentes y Administrador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Debe tener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diferente para cada tipo de usuario.</w:t>
      </w:r>
    </w:p>
    <w:p w:rsidR="009F19A4" w:rsidRDefault="007A7498" w:rsidP="007A7498">
      <w:pPr>
        <w:pStyle w:val="Ttulo3"/>
        <w:rPr>
          <w:lang w:val="es-ES"/>
        </w:rPr>
      </w:pPr>
      <w:bookmarkStart w:id="13" w:name="_Toc531523177"/>
      <w:r>
        <w:rPr>
          <w:lang w:val="es-ES"/>
        </w:rPr>
        <w:t>Requerimientos no funcionales. –</w:t>
      </w:r>
      <w:bookmarkEnd w:id="13"/>
    </w:p>
    <w:p w:rsidR="007A7498" w:rsidRDefault="007A7498" w:rsidP="007A7498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Debe correr en cualquier navegador web</w:t>
      </w:r>
    </w:p>
    <w:p w:rsidR="00155F97" w:rsidRDefault="007A7498" w:rsidP="007A7498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No debe ser necesaria la instalación de un </w:t>
      </w:r>
      <w:proofErr w:type="spellStart"/>
      <w:r>
        <w:rPr>
          <w:lang w:val="es-ES"/>
        </w:rPr>
        <w:t>plug</w:t>
      </w:r>
      <w:proofErr w:type="spellEnd"/>
      <w:r>
        <w:rPr>
          <w:lang w:val="es-ES"/>
        </w:rPr>
        <w:t xml:space="preserve"> in para ver el contenid</w:t>
      </w:r>
      <w:r w:rsidR="0045240A">
        <w:rPr>
          <w:lang w:val="es-ES"/>
        </w:rPr>
        <w:t>o</w:t>
      </w:r>
    </w:p>
    <w:p w:rsidR="002F5308" w:rsidRDefault="00155F97" w:rsidP="00FB0421">
      <w:pPr>
        <w:pStyle w:val="Ttulo1"/>
        <w:rPr>
          <w:lang w:val="es-ES"/>
        </w:rPr>
      </w:pPr>
      <w:bookmarkStart w:id="14" w:name="_Toc531523178"/>
      <w:r>
        <w:rPr>
          <w:lang w:val="es-ES"/>
        </w:rPr>
        <w:lastRenderedPageBreak/>
        <w:t>Diagramas</w:t>
      </w:r>
      <w:bookmarkEnd w:id="14"/>
    </w:p>
    <w:p w:rsidR="0038780A" w:rsidRDefault="00FB0421" w:rsidP="00FB0421">
      <w:pPr>
        <w:pStyle w:val="Ttulo2"/>
        <w:rPr>
          <w:lang w:val="es-ES"/>
        </w:rPr>
      </w:pPr>
      <w:bookmarkStart w:id="15" w:name="_Toc531523179"/>
      <w:r>
        <w:rPr>
          <w:lang w:val="es-ES"/>
        </w:rPr>
        <w:t>Modelamiento de datos y procesos</w:t>
      </w:r>
      <w:bookmarkEnd w:id="15"/>
    </w:p>
    <w:p w:rsidR="00FB0421" w:rsidRDefault="00FB0421" w:rsidP="00FB0421">
      <w:pPr>
        <w:pStyle w:val="Ttulo3"/>
        <w:rPr>
          <w:lang w:val="es-ES"/>
        </w:rPr>
      </w:pPr>
      <w:bookmarkStart w:id="16" w:name="_Toc531523180"/>
      <w:r>
        <w:rPr>
          <w:lang w:val="es-ES"/>
        </w:rPr>
        <w:t xml:space="preserve">Diagrama de </w:t>
      </w:r>
      <w:r w:rsidR="00132001">
        <w:rPr>
          <w:lang w:val="es-ES"/>
        </w:rPr>
        <w:t>descomposición funcional</w:t>
      </w:r>
      <w:bookmarkEnd w:id="16"/>
    </w:p>
    <w:p w:rsidR="00FB0421" w:rsidRDefault="00087159" w:rsidP="00FB0421">
      <w:pPr>
        <w:rPr>
          <w:lang w:val="es-ES"/>
        </w:rPr>
      </w:pPr>
      <w:r>
        <w:rPr>
          <w:noProof/>
        </w:rPr>
        <w:drawing>
          <wp:inline distT="0" distB="0" distL="0" distR="0" wp14:anchorId="69E57633" wp14:editId="59E188E8">
            <wp:extent cx="6448425" cy="6267450"/>
            <wp:effectExtent l="0" t="0" r="9525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D51A6A" w:rsidRDefault="00D51A6A" w:rsidP="00FB0421">
      <w:pPr>
        <w:rPr>
          <w:lang w:val="es-ES"/>
        </w:rPr>
      </w:pPr>
    </w:p>
    <w:p w:rsidR="009B4531" w:rsidRDefault="009B4531" w:rsidP="009B4531">
      <w:pPr>
        <w:pStyle w:val="Ttulo3"/>
        <w:rPr>
          <w:lang w:val="es-ES"/>
        </w:rPr>
      </w:pPr>
      <w:bookmarkStart w:id="17" w:name="_Toc531523181"/>
      <w:r>
        <w:rPr>
          <w:lang w:val="es-ES"/>
        </w:rPr>
        <w:lastRenderedPageBreak/>
        <w:t>Diagrama de contexto</w:t>
      </w:r>
      <w:bookmarkEnd w:id="17"/>
    </w:p>
    <w:p w:rsidR="009B4531" w:rsidRDefault="009B4531" w:rsidP="009B4531">
      <w:pPr>
        <w:rPr>
          <w:lang w:val="es-ES"/>
        </w:rPr>
      </w:pPr>
    </w:p>
    <w:p w:rsidR="009B4531" w:rsidRPr="009B4531" w:rsidRDefault="00865D91" w:rsidP="009B4531">
      <w:pPr>
        <w:rPr>
          <w:lang w:val="es-ES"/>
        </w:rPr>
      </w:pPr>
      <w:r>
        <w:rPr>
          <w:noProof/>
        </w:rPr>
        <w:drawing>
          <wp:inline distT="0" distB="0" distL="0" distR="0" wp14:anchorId="33BAE03A" wp14:editId="325CD7C5">
            <wp:extent cx="6467475" cy="5457825"/>
            <wp:effectExtent l="0" t="0" r="9525" b="9525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1" w:rsidRDefault="00FB0421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776398">
      <w:pPr>
        <w:pStyle w:val="Ttulo3"/>
        <w:rPr>
          <w:lang w:val="es-ES"/>
        </w:rPr>
      </w:pPr>
      <w:bookmarkStart w:id="18" w:name="_Toc531523182"/>
      <w:r>
        <w:rPr>
          <w:lang w:val="es-ES"/>
        </w:rPr>
        <w:lastRenderedPageBreak/>
        <w:t>DFD Diagrama 0</w:t>
      </w:r>
      <w:bookmarkEnd w:id="18"/>
    </w:p>
    <w:p w:rsidR="00776398" w:rsidRDefault="00776398" w:rsidP="00776398">
      <w:pPr>
        <w:rPr>
          <w:lang w:val="es-ES"/>
        </w:rPr>
      </w:pPr>
    </w:p>
    <w:p w:rsidR="002C5825" w:rsidRDefault="00F16B44" w:rsidP="002C5825">
      <w:pPr>
        <w:rPr>
          <w:lang w:val="es-ES"/>
        </w:rPr>
      </w:pPr>
      <w:r>
        <w:rPr>
          <w:noProof/>
        </w:rPr>
        <w:drawing>
          <wp:inline distT="0" distB="0" distL="0" distR="0" wp14:anchorId="3A2B274B" wp14:editId="59A12860">
            <wp:extent cx="6619875" cy="5934075"/>
            <wp:effectExtent l="0" t="0" r="9525" b="9525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25" w:rsidRPr="002C5825" w:rsidRDefault="002C5825" w:rsidP="002C5825">
      <w:pPr>
        <w:rPr>
          <w:lang w:val="es-ES"/>
        </w:rPr>
      </w:pPr>
    </w:p>
    <w:p w:rsidR="00FB0421" w:rsidRPr="00FB0421" w:rsidRDefault="00FB0421" w:rsidP="00FB0421">
      <w:pPr>
        <w:rPr>
          <w:lang w:val="es-ES"/>
        </w:rPr>
      </w:pPr>
    </w:p>
    <w:p w:rsidR="002C5825" w:rsidRPr="002C5825" w:rsidRDefault="002C5825" w:rsidP="002C5825">
      <w:pPr>
        <w:rPr>
          <w:lang w:val="es-ES"/>
        </w:rPr>
      </w:pPr>
    </w:p>
    <w:p w:rsidR="00FB0421" w:rsidRDefault="00FB0421" w:rsidP="002F5308">
      <w:pPr>
        <w:rPr>
          <w:lang w:val="es-ES"/>
        </w:rPr>
      </w:pPr>
    </w:p>
    <w:p w:rsidR="00FB0421" w:rsidRDefault="00C05469" w:rsidP="0072416A">
      <w:pPr>
        <w:pStyle w:val="Ttulo3"/>
        <w:rPr>
          <w:lang w:val="es-ES"/>
        </w:rPr>
      </w:pPr>
      <w:bookmarkStart w:id="19" w:name="_Toc531523183"/>
      <w:r>
        <w:rPr>
          <w:lang w:val="es-ES"/>
        </w:rPr>
        <w:lastRenderedPageBreak/>
        <w:t>DFD Diagrama 1</w:t>
      </w:r>
      <w:r w:rsidRPr="00C05469">
        <w:rPr>
          <w:lang w:val="es-ES"/>
        </w:rPr>
        <w:t>(Gestión de u</w:t>
      </w:r>
      <w:r>
        <w:rPr>
          <w:lang w:val="es-ES"/>
        </w:rPr>
        <w:t>suarios)</w:t>
      </w:r>
      <w:bookmarkEnd w:id="19"/>
    </w:p>
    <w:p w:rsidR="005E0BA4" w:rsidRDefault="005E0BA4" w:rsidP="002F5308">
      <w:pPr>
        <w:rPr>
          <w:lang w:val="es-ES"/>
        </w:rPr>
      </w:pPr>
    </w:p>
    <w:p w:rsidR="00231E91" w:rsidRDefault="00231E91" w:rsidP="002F5308">
      <w:pPr>
        <w:rPr>
          <w:lang w:val="es-ES"/>
        </w:rPr>
      </w:pPr>
      <w:r>
        <w:rPr>
          <w:noProof/>
        </w:rPr>
        <w:drawing>
          <wp:inline distT="0" distB="0" distL="0" distR="0" wp14:anchorId="48534E03" wp14:editId="25D1EFC9">
            <wp:extent cx="6400800" cy="4448175"/>
            <wp:effectExtent l="0" t="0" r="0" b="9525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A4" w:rsidRDefault="005E0BA4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23406F" w:rsidP="0023406F">
      <w:pPr>
        <w:pStyle w:val="Ttulo3"/>
        <w:rPr>
          <w:lang w:val="es-ES"/>
        </w:rPr>
      </w:pPr>
      <w:bookmarkStart w:id="20" w:name="_Toc531523184"/>
      <w:r>
        <w:rPr>
          <w:lang w:val="es-ES"/>
        </w:rPr>
        <w:lastRenderedPageBreak/>
        <w:t>DFD Diagrama 2 (Gestión de contenidos)</w:t>
      </w:r>
      <w:bookmarkEnd w:id="20"/>
    </w:p>
    <w:p w:rsidR="0023406F" w:rsidRDefault="0023406F" w:rsidP="0023406F">
      <w:pPr>
        <w:rPr>
          <w:lang w:val="es-ES"/>
        </w:rPr>
      </w:pPr>
    </w:p>
    <w:p w:rsidR="0023406F" w:rsidRPr="0023406F" w:rsidRDefault="0023406F" w:rsidP="0023406F">
      <w:pPr>
        <w:rPr>
          <w:lang w:val="es-ES"/>
        </w:rPr>
      </w:pPr>
      <w:r>
        <w:rPr>
          <w:noProof/>
        </w:rPr>
        <w:drawing>
          <wp:inline distT="0" distB="0" distL="0" distR="0" wp14:anchorId="1FA2C07F" wp14:editId="6DCD1B7A">
            <wp:extent cx="6115050" cy="5105400"/>
            <wp:effectExtent l="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A4" w:rsidRDefault="005E0BA4" w:rsidP="002F5308">
      <w:pPr>
        <w:rPr>
          <w:lang w:val="es-ES"/>
        </w:rPr>
      </w:pPr>
    </w:p>
    <w:p w:rsidR="005E0BA4" w:rsidRDefault="005E0BA4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087159" w:rsidP="00D11A28">
      <w:pPr>
        <w:pStyle w:val="Ttulo3"/>
        <w:rPr>
          <w:lang w:val="es-ES"/>
        </w:rPr>
      </w:pPr>
      <w:bookmarkStart w:id="21" w:name="_Toc531523185"/>
      <w:r>
        <w:rPr>
          <w:lang w:val="es-ES"/>
        </w:rPr>
        <w:lastRenderedPageBreak/>
        <w:t>DFD Diagrama 3 (Gestión de pagos)</w:t>
      </w:r>
      <w:bookmarkEnd w:id="21"/>
    </w:p>
    <w:p w:rsidR="005E0BA4" w:rsidRDefault="005E0BA4" w:rsidP="002F5308">
      <w:pPr>
        <w:rPr>
          <w:lang w:val="es-ES"/>
        </w:rPr>
      </w:pPr>
    </w:p>
    <w:p w:rsidR="00087159" w:rsidRDefault="00094281" w:rsidP="002F5308">
      <w:pPr>
        <w:rPr>
          <w:lang w:val="es-ES"/>
        </w:rPr>
      </w:pPr>
      <w:r>
        <w:rPr>
          <w:noProof/>
        </w:rPr>
        <w:drawing>
          <wp:inline distT="0" distB="0" distL="0" distR="0" wp14:anchorId="74906912" wp14:editId="7F1B5FC2">
            <wp:extent cx="5724525" cy="4495800"/>
            <wp:effectExtent l="0" t="0" r="9525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A4" w:rsidRDefault="005E0BA4" w:rsidP="002F5308">
      <w:pPr>
        <w:rPr>
          <w:lang w:val="es-ES"/>
        </w:rPr>
      </w:pPr>
    </w:p>
    <w:p w:rsidR="002C5825" w:rsidRDefault="00F04B56" w:rsidP="00F04B56">
      <w:pPr>
        <w:pStyle w:val="Ttulo2"/>
        <w:rPr>
          <w:lang w:val="es-ES"/>
        </w:rPr>
      </w:pPr>
      <w:bookmarkStart w:id="22" w:name="_Toc531523186"/>
      <w:r>
        <w:rPr>
          <w:lang w:val="es-ES"/>
        </w:rPr>
        <w:lastRenderedPageBreak/>
        <w:t>Modelado de objetos</w:t>
      </w:r>
      <w:bookmarkEnd w:id="22"/>
    </w:p>
    <w:p w:rsidR="00F04B56" w:rsidRDefault="00F04B56" w:rsidP="00F04B56">
      <w:pPr>
        <w:pStyle w:val="Ttulo3"/>
        <w:rPr>
          <w:lang w:val="es-ES"/>
        </w:rPr>
      </w:pPr>
      <w:bookmarkStart w:id="23" w:name="_Toc531523187"/>
      <w:r>
        <w:rPr>
          <w:noProof/>
        </w:rPr>
        <w:drawing>
          <wp:anchor distT="0" distB="0" distL="114300" distR="114300" simplePos="0" relativeHeight="251684864" behindDoc="0" locked="0" layoutInCell="1" allowOverlap="1" wp14:anchorId="09F72F42" wp14:editId="6ADC9CF7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7010400" cy="7372350"/>
            <wp:effectExtent l="0" t="0" r="0" b="0"/>
            <wp:wrapThrough wrapText="bothSides">
              <wp:wrapPolygon edited="0">
                <wp:start x="0" y="0"/>
                <wp:lineTo x="0" y="21544"/>
                <wp:lineTo x="21541" y="21544"/>
                <wp:lineTo x="2154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Diagrama de casos de uso</w:t>
      </w:r>
      <w:r w:rsidR="00997892">
        <w:rPr>
          <w:lang w:val="es-ES"/>
        </w:rPr>
        <w:t xml:space="preserve"> primario</w:t>
      </w:r>
      <w:bookmarkEnd w:id="23"/>
    </w:p>
    <w:p w:rsidR="00F04B56" w:rsidRDefault="00F04B56" w:rsidP="00F04B56">
      <w:pPr>
        <w:rPr>
          <w:lang w:val="es-ES"/>
        </w:rPr>
      </w:pPr>
    </w:p>
    <w:p w:rsidR="00F04B56" w:rsidRPr="00F04B56" w:rsidRDefault="00F04B56" w:rsidP="00F04B56">
      <w:pPr>
        <w:pStyle w:val="Ttulo3"/>
        <w:rPr>
          <w:lang w:val="es-ES"/>
        </w:rPr>
      </w:pPr>
      <w:bookmarkStart w:id="24" w:name="_Toc531523188"/>
      <w:r>
        <w:rPr>
          <w:lang w:val="es-ES"/>
        </w:rPr>
        <w:lastRenderedPageBreak/>
        <w:t>Descripción de casos de uso</w:t>
      </w:r>
      <w:bookmarkEnd w:id="24"/>
    </w:p>
    <w:tbl>
      <w:tblPr>
        <w:tblStyle w:val="Tablafinanciera"/>
        <w:tblW w:w="10480" w:type="dxa"/>
        <w:tblLook w:val="04A0" w:firstRow="1" w:lastRow="0" w:firstColumn="1" w:lastColumn="0" w:noHBand="0" w:noVBand="1"/>
      </w:tblPr>
      <w:tblGrid>
        <w:gridCol w:w="4202"/>
        <w:gridCol w:w="6278"/>
      </w:tblGrid>
      <w:tr w:rsidR="0038780A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38780A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CREAR CURSO</w:t>
            </w:r>
          </w:p>
        </w:tc>
        <w:tc>
          <w:tcPr>
            <w:tcW w:w="6278" w:type="dxa"/>
          </w:tcPr>
          <w:p w:rsidR="0038780A" w:rsidRPr="00EA0DF4" w:rsidRDefault="0038780A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38780A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38780A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6278" w:type="dxa"/>
          </w:tcPr>
          <w:p w:rsidR="0038780A" w:rsidRPr="00EA0DF4" w:rsidRDefault="0038780A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Crear curso</w:t>
            </w:r>
          </w:p>
        </w:tc>
      </w:tr>
      <w:tr w:rsidR="0038780A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Actor:</w:t>
            </w:r>
            <w:r w:rsidR="0038780A" w:rsidRPr="00EA0DF4">
              <w:rPr>
                <w:lang w:val="es-ES"/>
              </w:rPr>
              <w:t xml:space="preserve">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Profesor/Administrador</w:t>
            </w:r>
          </w:p>
        </w:tc>
      </w:tr>
      <w:tr w:rsidR="0038780A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 poder crear un curso</w:t>
            </w:r>
          </w:p>
        </w:tc>
      </w:tr>
      <w:tr w:rsidR="0038780A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Pasos:</w:t>
            </w:r>
            <w:r w:rsidR="0038780A" w:rsidRPr="00EA0DF4">
              <w:rPr>
                <w:lang w:val="es-ES"/>
              </w:rPr>
              <w:t xml:space="preserve">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Crear un nuevo curso desde el formulario de creación.</w:t>
            </w:r>
          </w:p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Enviar revisión del curso.</w:t>
            </w:r>
          </w:p>
        </w:tc>
      </w:tr>
      <w:tr w:rsidR="0038780A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El administrador rechaza el curso.</w:t>
            </w:r>
          </w:p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El profesor es notificado por el administrador por el rechazo.</w:t>
            </w:r>
          </w:p>
        </w:tc>
      </w:tr>
      <w:tr w:rsidR="0038780A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El profesor requiere crear un curso</w:t>
            </w:r>
          </w:p>
        </w:tc>
      </w:tr>
      <w:tr w:rsidR="0038780A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El profesor publica el curso y es capaz de editarlo o eliminarlo.</w:t>
            </w:r>
          </w:p>
        </w:tc>
      </w:tr>
      <w:tr w:rsidR="0038780A" w:rsidTr="0024588B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480" w:type="dxa"/>
        <w:tblLook w:val="04A0" w:firstRow="1" w:lastRow="0" w:firstColumn="1" w:lastColumn="0" w:noHBand="0" w:noVBand="1"/>
      </w:tblPr>
      <w:tblGrid>
        <w:gridCol w:w="4202"/>
        <w:gridCol w:w="6278"/>
      </w:tblGrid>
      <w:tr w:rsidR="00EA0DF4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>
              <w:rPr>
                <w:lang w:val="es-ES"/>
              </w:rPr>
              <w:t>REGISTRARSE Y/O INICIAR SESION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EA0DF4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y/o iniciar sesión</w:t>
            </w:r>
          </w:p>
        </w:tc>
      </w:tr>
      <w:tr w:rsidR="00EA0DF4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Usuario (profesor o estudiante o administrador) /sistema</w:t>
            </w:r>
          </w:p>
        </w:tc>
      </w:tr>
      <w:tr w:rsidR="00EA0DF4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para </w:t>
            </w:r>
            <w:r>
              <w:rPr>
                <w:sz w:val="24"/>
                <w:szCs w:val="24"/>
                <w:lang w:val="es-ES"/>
              </w:rPr>
              <w:t>iniciar sesión.</w:t>
            </w:r>
          </w:p>
        </w:tc>
      </w:tr>
      <w:tr w:rsidR="00EA0DF4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Pulsar </w:t>
            </w:r>
            <w:r w:rsidR="006B6B4E">
              <w:rPr>
                <w:lang w:val="es-ES"/>
              </w:rPr>
              <w:t>el</w:t>
            </w:r>
            <w:r>
              <w:rPr>
                <w:lang w:val="es-ES"/>
              </w:rPr>
              <w:t xml:space="preserve"> botón </w:t>
            </w:r>
            <w:r w:rsidR="006B6B4E">
              <w:rPr>
                <w:lang w:val="es-ES"/>
              </w:rPr>
              <w:t>Iniciar sesión o en el botón Registrarse.</w:t>
            </w:r>
          </w:p>
          <w:p w:rsid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Llenar el formulario.</w:t>
            </w:r>
          </w:p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botón “</w:t>
            </w:r>
            <w:proofErr w:type="spellStart"/>
            <w:r>
              <w:rPr>
                <w:sz w:val="24"/>
                <w:szCs w:val="24"/>
                <w:lang w:val="es-ES"/>
              </w:rPr>
              <w:t>Login</w:t>
            </w:r>
            <w:proofErr w:type="spellEnd"/>
            <w:r>
              <w:rPr>
                <w:sz w:val="24"/>
                <w:szCs w:val="24"/>
                <w:lang w:val="es-ES"/>
              </w:rPr>
              <w:t>” o “</w:t>
            </w:r>
            <w:proofErr w:type="spellStart"/>
            <w:r>
              <w:rPr>
                <w:sz w:val="24"/>
                <w:szCs w:val="24"/>
                <w:lang w:val="es-ES"/>
              </w:rPr>
              <w:t>Register</w:t>
            </w:r>
            <w:proofErr w:type="spellEnd"/>
            <w:r>
              <w:rPr>
                <w:sz w:val="24"/>
                <w:szCs w:val="24"/>
                <w:lang w:val="es-ES"/>
              </w:rPr>
              <w:t>”</w:t>
            </w:r>
          </w:p>
        </w:tc>
      </w:tr>
      <w:tr w:rsidR="00EA0DF4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6278" w:type="dxa"/>
          </w:tcPr>
          <w:p w:rsid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introdujo un mail incorrecto o uno ya existente.</w:t>
            </w:r>
          </w:p>
          <w:p w:rsidR="006B6B4E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notifica el problema y le pide que reingrese datos.</w:t>
            </w:r>
          </w:p>
          <w:p w:rsidR="006B6B4E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puso una contraseña</w:t>
            </w:r>
            <w:r>
              <w:rPr>
                <w:sz w:val="24"/>
                <w:szCs w:val="24"/>
                <w:lang w:val="es-BO"/>
              </w:rPr>
              <w:t xml:space="preserve"> insegura</w:t>
            </w:r>
            <w:r w:rsidRPr="006B6B4E">
              <w:rPr>
                <w:sz w:val="24"/>
                <w:szCs w:val="24"/>
                <w:lang w:val="es-ES"/>
              </w:rPr>
              <w:t>.</w:t>
            </w:r>
          </w:p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El sistema le informa de que debe de contener la </w:t>
            </w:r>
            <w:proofErr w:type="spellStart"/>
            <w:r>
              <w:rPr>
                <w:sz w:val="24"/>
                <w:szCs w:val="24"/>
                <w:lang w:val="es-ES"/>
              </w:rPr>
              <w:t>contrase</w:t>
            </w:r>
            <w:r>
              <w:rPr>
                <w:sz w:val="24"/>
                <w:szCs w:val="24"/>
                <w:lang w:val="es-BO"/>
              </w:rPr>
              <w:t>ña</w:t>
            </w:r>
            <w:proofErr w:type="spellEnd"/>
            <w:r>
              <w:rPr>
                <w:sz w:val="24"/>
                <w:szCs w:val="24"/>
                <w:lang w:val="es-BO"/>
              </w:rPr>
              <w:t>.</w:t>
            </w:r>
          </w:p>
        </w:tc>
      </w:tr>
      <w:tr w:rsidR="00EA0DF4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6278" w:type="dxa"/>
          </w:tcPr>
          <w:p w:rsidR="00EA0DF4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usuario requiere entrar a la pagina</w:t>
            </w:r>
          </w:p>
        </w:tc>
      </w:tr>
      <w:tr w:rsidR="00EA0DF4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6278" w:type="dxa"/>
          </w:tcPr>
          <w:p w:rsidR="00EA0DF4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Sera capaz de navegar por el sitio según su rol de usuario.</w:t>
            </w:r>
          </w:p>
        </w:tc>
      </w:tr>
      <w:tr w:rsidR="00EA0DF4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DD19D5" w:rsidRDefault="00DD19D5" w:rsidP="00B937A5">
      <w:pPr>
        <w:rPr>
          <w:lang w:val="es-ES"/>
        </w:rPr>
      </w:pPr>
    </w:p>
    <w:p w:rsidR="00DD19D5" w:rsidRDefault="00DD19D5" w:rsidP="00B937A5">
      <w:pPr>
        <w:rPr>
          <w:lang w:val="es-ES"/>
        </w:rPr>
      </w:pPr>
    </w:p>
    <w:p w:rsidR="00E51DBB" w:rsidRDefault="00E51DBB" w:rsidP="00B937A5">
      <w:pPr>
        <w:rPr>
          <w:lang w:val="es-ES"/>
        </w:rPr>
      </w:pPr>
    </w:p>
    <w:p w:rsidR="00E51DBB" w:rsidRDefault="00E51DBB" w:rsidP="00B937A5">
      <w:pPr>
        <w:rPr>
          <w:lang w:val="es-ES"/>
        </w:rPr>
      </w:pPr>
    </w:p>
    <w:p w:rsidR="00E51DBB" w:rsidRDefault="00E51DBB" w:rsidP="00B937A5">
      <w:pPr>
        <w:rPr>
          <w:lang w:val="es-ES"/>
        </w:rPr>
      </w:pPr>
    </w:p>
    <w:tbl>
      <w:tblPr>
        <w:tblStyle w:val="Tablafinanciera"/>
        <w:tblW w:w="0" w:type="auto"/>
        <w:tblLook w:val="04A0" w:firstRow="1" w:lastRow="0" w:firstColumn="1" w:lastColumn="0" w:noHBand="0" w:noVBand="1"/>
      </w:tblPr>
      <w:tblGrid>
        <w:gridCol w:w="4202"/>
        <w:gridCol w:w="6136"/>
      </w:tblGrid>
      <w:tr w:rsidR="006B6B4E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6B6B4E">
              <w:rPr>
                <w:sz w:val="28"/>
                <w:lang w:val="es-ES"/>
              </w:rPr>
              <w:lastRenderedPageBreak/>
              <w:t xml:space="preserve">Adquirir </w:t>
            </w:r>
            <w:r w:rsidR="007C0C01" w:rsidRPr="006B6B4E">
              <w:rPr>
                <w:sz w:val="28"/>
                <w:lang w:val="es-ES"/>
              </w:rPr>
              <w:t>suscripción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6B6B4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Adquirir suscripción</w:t>
            </w:r>
          </w:p>
        </w:tc>
      </w:tr>
      <w:tr w:rsidR="006B6B4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usuario/sistema de pagos</w:t>
            </w:r>
          </w:p>
        </w:tc>
      </w:tr>
      <w:tr w:rsidR="006B6B4E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Pasos para adquirir una </w:t>
            </w:r>
            <w:r w:rsidR="007C0C01">
              <w:rPr>
                <w:sz w:val="24"/>
                <w:szCs w:val="24"/>
                <w:lang w:val="es-ES"/>
              </w:rPr>
              <w:t>suscripción</w:t>
            </w:r>
          </w:p>
        </w:tc>
      </w:tr>
      <w:tr w:rsidR="006B6B4E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6136" w:type="dxa"/>
          </w:tcPr>
          <w:p w:rsidR="006B6B4E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al curso de interés y pulsar en el botón suscribirme.</w:t>
            </w:r>
          </w:p>
          <w:p w:rsidR="007C0C01" w:rsidRPr="007C0C01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Seleccionar uno de los 4 planes.</w:t>
            </w:r>
          </w:p>
        </w:tc>
      </w:tr>
      <w:tr w:rsidR="006B6B4E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6136" w:type="dxa"/>
          </w:tcPr>
          <w:p w:rsidR="006B6B4E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introdujo una tarjeta no valida o información incorrecta.</w:t>
            </w:r>
          </w:p>
          <w:p w:rsidR="007C0C01" w:rsidRPr="007C0C01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muestra un mensaje de error.</w:t>
            </w:r>
          </w:p>
        </w:tc>
      </w:tr>
      <w:tr w:rsidR="006B6B4E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6136" w:type="dxa"/>
          </w:tcPr>
          <w:p w:rsidR="006B6B4E" w:rsidRPr="007C0C01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Estar registrado en el sistema</w:t>
            </w:r>
            <w:r w:rsidRPr="007C0C01">
              <w:rPr>
                <w:lang w:val="es-ES"/>
              </w:rPr>
              <w:t xml:space="preserve"> (</w:t>
            </w:r>
            <w:r>
              <w:rPr>
                <w:lang w:val="es-ES"/>
              </w:rPr>
              <w:t>ser estudiante)</w:t>
            </w:r>
          </w:p>
        </w:tc>
      </w:tr>
      <w:tr w:rsidR="006B6B4E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6136" w:type="dxa"/>
          </w:tcPr>
          <w:p w:rsidR="006B6B4E" w:rsidRPr="00EA0DF4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será capaz de inscribirse a un curso o solicitar convertirse en profesor.</w:t>
            </w:r>
          </w:p>
        </w:tc>
      </w:tr>
      <w:tr w:rsidR="006B6B4E" w:rsidRPr="00BE50E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6136" w:type="dxa"/>
          </w:tcPr>
          <w:p w:rsidR="006B6B4E" w:rsidRPr="00EA0DF4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Estar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en el sistema.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DE1FC0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3340C0" w:rsidP="00B937A5">
            <w:pPr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  <w:tc>
          <w:tcPr>
            <w:tcW w:w="5956" w:type="dxa"/>
          </w:tcPr>
          <w:p w:rsidR="00DE1FC0" w:rsidRPr="00EA0DF4" w:rsidRDefault="00DE1FC0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DE1FC0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DE1FC0" w:rsidRPr="003340C0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</w:tr>
      <w:tr w:rsidR="00DE1FC0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</w:t>
            </w:r>
            <w:r w:rsidR="00DE1FC0" w:rsidRPr="00EA0DF4">
              <w:rPr>
                <w:lang w:val="es-ES"/>
              </w:rPr>
              <w:t>/Administrador</w:t>
            </w:r>
          </w:p>
        </w:tc>
      </w:tr>
      <w:tr w:rsidR="00DE1FC0" w:rsidRPr="00BE50EE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DE1FC0" w:rsidRPr="00EA0DF4" w:rsidRDefault="00DE1FC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 poder crear un curso</w:t>
            </w:r>
          </w:p>
        </w:tc>
      </w:tr>
      <w:tr w:rsidR="00DE1FC0" w:rsidRPr="00BE50EE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DE1FC0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 perfil.</w:t>
            </w:r>
          </w:p>
          <w:p w:rsidR="007169F6" w:rsidRPr="007169F6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el botón convertirme en profesor</w:t>
            </w:r>
          </w:p>
        </w:tc>
      </w:tr>
      <w:tr w:rsidR="00DE1FC0" w:rsidRPr="00BE50EE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DE1FC0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administrador rechazo la solicitud.</w:t>
            </w:r>
          </w:p>
          <w:p w:rsidR="007169F6" w:rsidRPr="007169F6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 le informa al usuario del rechazo.</w:t>
            </w:r>
          </w:p>
        </w:tc>
      </w:tr>
      <w:tr w:rsidR="00DE1FC0" w:rsidRPr="00BE50EE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DE1FC0" w:rsidRPr="00BE50EE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se convierte en profesor a la vez que sigue siendo estudiante de la plataforma</w:t>
            </w:r>
          </w:p>
        </w:tc>
      </w:tr>
      <w:tr w:rsidR="00DE1FC0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E51DBB" w:rsidRDefault="00E51DBB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24588B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ADMINISTRAR SUS SUSCRIPCIONES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24588B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24588B" w:rsidRPr="003340C0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Administrar sus suscripciones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</w:t>
            </w:r>
            <w:r w:rsidRPr="00EA0DF4">
              <w:rPr>
                <w:lang w:val="es-ES"/>
              </w:rPr>
              <w:t>/</w:t>
            </w:r>
            <w:r>
              <w:rPr>
                <w:lang w:val="es-ES"/>
              </w:rPr>
              <w:t>Sistema</w:t>
            </w:r>
          </w:p>
        </w:tc>
      </w:tr>
      <w:tr w:rsidR="0024588B" w:rsidRPr="0024588B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</w:t>
            </w:r>
            <w:r>
              <w:rPr>
                <w:sz w:val="24"/>
                <w:szCs w:val="24"/>
                <w:lang w:val="es-ES"/>
              </w:rPr>
              <w:t xml:space="preserve"> para administrar suscripciones</w:t>
            </w:r>
          </w:p>
        </w:tc>
      </w:tr>
      <w:tr w:rsidR="0024588B" w:rsidRPr="00BE50EE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mis suscripciones</w:t>
            </w:r>
          </w:p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el botón cancelar en caso de querer cancelar la suscripción.</w:t>
            </w:r>
          </w:p>
          <w:p w:rsidR="0024588B" w:rsidRP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el botón reanudar en caso de querer reanudar una suscripción.</w:t>
            </w:r>
          </w:p>
        </w:tc>
      </w:tr>
      <w:tr w:rsidR="0024588B" w:rsidRPr="00BE50EE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Hubo un error en el proceso de cancelación.</w:t>
            </w:r>
          </w:p>
          <w:p w:rsidR="0024588B" w:rsidRP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 recibe un mensaje de error.</w:t>
            </w:r>
          </w:p>
        </w:tc>
      </w:tr>
      <w:tr w:rsidR="0024588B" w:rsidRPr="00BE50EE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24588B" w:rsidRPr="00BE50EE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cancelo o reanudo una suscripción.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24588B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24588B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24588B" w:rsidRPr="003340C0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</w:t>
            </w:r>
            <w:r w:rsidRPr="00EA0DF4">
              <w:rPr>
                <w:lang w:val="es-ES"/>
              </w:rPr>
              <w:t>/Administrador</w:t>
            </w:r>
          </w:p>
        </w:tc>
      </w:tr>
      <w:tr w:rsidR="0024588B" w:rsidRPr="00BE50EE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 poder crear un curso</w:t>
            </w:r>
          </w:p>
        </w:tc>
      </w:tr>
      <w:tr w:rsidR="0024588B" w:rsidRPr="00BE50EE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 perfil.</w:t>
            </w:r>
          </w:p>
          <w:p w:rsidR="0024588B" w:rsidRPr="007169F6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el botón convertirme en profesor</w:t>
            </w:r>
          </w:p>
        </w:tc>
      </w:tr>
      <w:tr w:rsidR="0024588B" w:rsidRPr="00BE50EE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administrador rechazo la solicitud.</w:t>
            </w:r>
          </w:p>
          <w:p w:rsidR="0024588B" w:rsidRPr="007169F6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 le informa al usuario del rechazo.</w:t>
            </w:r>
          </w:p>
        </w:tc>
      </w:tr>
      <w:tr w:rsidR="0024588B" w:rsidRPr="00BE50EE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24588B" w:rsidRPr="00BE50EE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se convierte en profesor a la vez que sigue siendo estudiante de la plataforma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38780A" w:rsidRDefault="0038780A" w:rsidP="00B937A5">
      <w:pPr>
        <w:rPr>
          <w:lang w:val="es-ES"/>
        </w:rPr>
      </w:pPr>
    </w:p>
    <w:p w:rsidR="00E51DBB" w:rsidRDefault="00E51DBB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24588B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ACCEDER A UN CURSO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24588B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24588B" w:rsidRPr="003340C0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Acceder a un curso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Estudiante/Sistema</w:t>
            </w:r>
          </w:p>
        </w:tc>
      </w:tr>
      <w:tr w:rsidR="0024588B" w:rsidRPr="00BE50EE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</w:t>
            </w:r>
            <w:r>
              <w:rPr>
                <w:sz w:val="24"/>
                <w:szCs w:val="24"/>
                <w:lang w:val="es-ES"/>
              </w:rPr>
              <w:t xml:space="preserve"> acceder a un curso</w:t>
            </w:r>
          </w:p>
        </w:tc>
      </w:tr>
      <w:tr w:rsidR="0024588B" w:rsidRPr="00BE50EE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al detalle del curso.</w:t>
            </w:r>
          </w:p>
          <w:p w:rsidR="0024588B" w:rsidRP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el botón inscribirme.</w:t>
            </w:r>
          </w:p>
        </w:tc>
      </w:tr>
      <w:tr w:rsidR="0024588B" w:rsidRPr="00BE50EE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24588B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ya esta inscrito a ese curso.</w:t>
            </w:r>
          </w:p>
          <w:p w:rsidR="001F56C7" w:rsidRP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informa que ya está inscrito.</w:t>
            </w:r>
          </w:p>
        </w:tc>
      </w:tr>
      <w:tr w:rsidR="0024588B" w:rsidRPr="00BE50EE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estudiante debe </w:t>
            </w:r>
            <w:r w:rsidR="001F56C7">
              <w:rPr>
                <w:lang w:val="es-ES"/>
              </w:rPr>
              <w:t>tener una suscripción.</w:t>
            </w:r>
          </w:p>
        </w:tc>
      </w:tr>
      <w:tr w:rsidR="0024588B" w:rsidRPr="00BE50EE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24588B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tiene acceso al curso y todo su contenido.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1F56C7" w:rsidTr="001F5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>
              <w:rPr>
                <w:lang w:val="es-ES"/>
              </w:rPr>
              <w:t>ACTUALIZAR SU PERFIL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1F56C7" w:rsidTr="001F56C7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1F56C7" w:rsidRPr="003340C0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Actualizar su perfil.</w:t>
            </w:r>
          </w:p>
        </w:tc>
      </w:tr>
      <w:tr w:rsidR="001F56C7" w:rsidTr="001F56C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Estudiante/Sistema</w:t>
            </w:r>
          </w:p>
        </w:tc>
      </w:tr>
      <w:tr w:rsidR="001F56C7" w:rsidRPr="00BE50EE" w:rsidTr="001F56C7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para </w:t>
            </w:r>
            <w:r>
              <w:rPr>
                <w:sz w:val="24"/>
                <w:szCs w:val="24"/>
                <w:lang w:val="es-ES"/>
              </w:rPr>
              <w:t>actualizar información de perfil.</w:t>
            </w:r>
          </w:p>
        </w:tc>
      </w:tr>
      <w:tr w:rsidR="001F56C7" w:rsidRPr="00BE50EE" w:rsidTr="001F56C7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 perfil.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Llenar el formulario de actualización de contraseña.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actualizar datos.</w:t>
            </w:r>
          </w:p>
          <w:p w:rsidR="001F56C7" w:rsidRP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profesor puede enviar mensajes a sus estudiantes presionando el botón enviar mensaje.</w:t>
            </w:r>
          </w:p>
        </w:tc>
      </w:tr>
      <w:tr w:rsidR="001F56C7" w:rsidRPr="00BE50EE" w:rsidTr="001F56C7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La contraseña no cumple con las reglas de seguridad.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informa y le pide que pruebe con otra.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profesor mando un mensaje vacío.</w:t>
            </w:r>
          </w:p>
          <w:p w:rsidR="001F56C7" w:rsidRP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pide que llene el campo</w:t>
            </w:r>
          </w:p>
        </w:tc>
      </w:tr>
      <w:tr w:rsidR="001F56C7" w:rsidRPr="00BE50EE" w:rsidTr="001F56C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1F56C7" w:rsidRPr="00BE50EE" w:rsidTr="001F56C7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o profesor cambio su contraseña o mando mensaje a un estudiante.</w:t>
            </w:r>
          </w:p>
        </w:tc>
      </w:tr>
      <w:tr w:rsidR="001F56C7" w:rsidTr="001F56C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38780A" w:rsidRDefault="0038780A" w:rsidP="00B937A5">
      <w:pPr>
        <w:rPr>
          <w:lang w:val="es-ES"/>
        </w:rPr>
      </w:pPr>
    </w:p>
    <w:p w:rsidR="00E51DBB" w:rsidRDefault="00E51DBB" w:rsidP="00B937A5">
      <w:pPr>
        <w:rPr>
          <w:lang w:val="es-ES"/>
        </w:rPr>
      </w:pPr>
      <w:bookmarkStart w:id="25" w:name="_GoBack"/>
      <w:bookmarkEnd w:id="25"/>
    </w:p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C57190" w:rsidTr="00C5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VER SUS CURSOS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C57190" w:rsidTr="00C57190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C57190" w:rsidRPr="003340C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Ver sus cursos</w:t>
            </w: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Profesor/Sistema</w:t>
            </w:r>
          </w:p>
        </w:tc>
      </w:tr>
      <w:tr w:rsidR="00C57190" w:rsidRPr="00BE50EE" w:rsidTr="00C57190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</w:t>
            </w:r>
            <w:r>
              <w:rPr>
                <w:sz w:val="24"/>
                <w:szCs w:val="24"/>
                <w:lang w:val="es-ES"/>
              </w:rPr>
              <w:t>ver y editar cursos propios</w:t>
            </w:r>
          </w:p>
        </w:tc>
      </w:tr>
      <w:tr w:rsidR="00C57190" w:rsidRPr="00BE50EE" w:rsidTr="00C57190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cursos desarrollados por mí.</w:t>
            </w:r>
          </w:p>
          <w:p w:rsid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Cada curso tiene la opción de ver el detalle, editar o eliminar ese curso.</w:t>
            </w:r>
          </w:p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También se podrá saber si un curso esta o no pendiente de revisión.</w:t>
            </w:r>
          </w:p>
        </w:tc>
      </w:tr>
      <w:tr w:rsidR="00C57190" w:rsidRPr="00BE50EE" w:rsidTr="00C57190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profesor no tiene cursos desarrollados.</w:t>
            </w:r>
          </w:p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Muestra un mensaje que indicando que no hay cursos y le da la opción de crear uno.</w:t>
            </w:r>
          </w:p>
        </w:tc>
      </w:tr>
      <w:tr w:rsidR="00C57190" w:rsidRPr="00BE50EE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registrarse como profesor</w:t>
            </w:r>
          </w:p>
        </w:tc>
      </w:tr>
      <w:tr w:rsidR="00C57190" w:rsidRPr="00BE50EE" w:rsidTr="00C571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profesor fue capaz de ver, editar o eliminar un curso</w:t>
            </w: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C57190" w:rsidTr="00C5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>
              <w:rPr>
                <w:lang w:val="es-ES"/>
              </w:rPr>
              <w:t>ACEPTAR O RECHAZAR CURSO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C57190" w:rsidTr="00C57190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C57190" w:rsidRPr="003340C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Aceptar o rechazar curso</w:t>
            </w: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Administrador/Sistema</w:t>
            </w:r>
          </w:p>
        </w:tc>
      </w:tr>
      <w:tr w:rsidR="00C57190" w:rsidRPr="00BE50EE" w:rsidTr="00C57190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</w:t>
            </w:r>
            <w:r>
              <w:rPr>
                <w:sz w:val="24"/>
                <w:szCs w:val="24"/>
                <w:lang w:val="es-ES"/>
              </w:rPr>
              <w:t>Aceptar o rechazar un curso</w:t>
            </w:r>
          </w:p>
        </w:tc>
      </w:tr>
      <w:tr w:rsidR="00C57190" w:rsidRPr="00C57190" w:rsidTr="00C57190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</w:p>
        </w:tc>
      </w:tr>
      <w:tr w:rsidR="00C57190" w:rsidRPr="00C57190" w:rsidTr="00C57190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</w:p>
        </w:tc>
      </w:tr>
      <w:tr w:rsidR="00C57190" w:rsidRP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57190" w:rsidRPr="00C57190" w:rsidTr="00C571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8780A" w:rsidRDefault="0038780A" w:rsidP="00B937A5">
      <w:pPr>
        <w:rPr>
          <w:lang w:val="es-ES"/>
        </w:rPr>
      </w:pPr>
    </w:p>
    <w:p w:rsidR="00B937A5" w:rsidRDefault="00B937A5" w:rsidP="00B937A5">
      <w:pPr>
        <w:rPr>
          <w:lang w:val="es-ES"/>
        </w:rPr>
      </w:pPr>
    </w:p>
    <w:p w:rsidR="00DD19D5" w:rsidRDefault="00DD19D5" w:rsidP="00B937A5">
      <w:pPr>
        <w:rPr>
          <w:lang w:val="es-ES"/>
        </w:rPr>
      </w:pPr>
    </w:p>
    <w:p w:rsidR="0038780A" w:rsidRDefault="00C57190" w:rsidP="00F66D27">
      <w:pPr>
        <w:pStyle w:val="Ttulo3"/>
        <w:rPr>
          <w:lang w:val="es-ES"/>
        </w:rPr>
      </w:pPr>
      <w:bookmarkStart w:id="26" w:name="_Toc531523189"/>
      <w:r>
        <w:rPr>
          <w:lang w:val="es-ES"/>
        </w:rPr>
        <w:lastRenderedPageBreak/>
        <w:t>Mockups</w:t>
      </w:r>
      <w:bookmarkEnd w:id="26"/>
    </w:p>
    <w:p w:rsidR="00C57190" w:rsidRDefault="00E51DBB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453702FF" wp14:editId="6A7AD557">
            <wp:extent cx="6362700" cy="3438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090" cy="34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90" w:rsidRPr="00C57190" w:rsidRDefault="00C57190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6E2AA1A4" wp14:editId="4616AB3B">
            <wp:extent cx="6390640" cy="3686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677" cy="37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A1078C8" wp14:editId="111244E1">
            <wp:extent cx="7052310" cy="38569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1A0292EC" wp14:editId="7673207B">
            <wp:extent cx="7052310" cy="38449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8780A" w:rsidP="00F66D27">
      <w:pPr>
        <w:rPr>
          <w:lang w:val="es-ES"/>
        </w:rPr>
      </w:pPr>
    </w:p>
    <w:p w:rsidR="0038780A" w:rsidRDefault="008B5B7E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7070AC" wp14:editId="099DB3B6">
            <wp:extent cx="7052310" cy="37884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77814055" wp14:editId="1DCFC187">
            <wp:extent cx="7052310" cy="37852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8780A" w:rsidP="00F66D27">
      <w:pPr>
        <w:rPr>
          <w:lang w:val="es-ES"/>
        </w:rPr>
      </w:pPr>
    </w:p>
    <w:p w:rsidR="008B5B7E" w:rsidRDefault="008B5B7E" w:rsidP="00F66D27">
      <w:pPr>
        <w:rPr>
          <w:lang w:val="es-ES"/>
        </w:rPr>
      </w:pPr>
    </w:p>
    <w:p w:rsidR="008B5B7E" w:rsidRPr="008B5B7E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50203213" wp14:editId="7E2DEE59">
            <wp:extent cx="7052310" cy="35153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D98BB" wp14:editId="1FC2E61F">
            <wp:extent cx="7052310" cy="4019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7E" w:rsidRDefault="008B5B7E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AA4690C" wp14:editId="3CA1413B">
            <wp:extent cx="7052310" cy="3722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6242156B" wp14:editId="5953B70A">
            <wp:extent cx="7052310" cy="41414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97B2A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B18AFE" wp14:editId="60434ABF">
            <wp:extent cx="7052310" cy="3705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D0" w:rsidRDefault="00336528" w:rsidP="00F04B56">
      <w:pPr>
        <w:pStyle w:val="Ttulo3"/>
        <w:rPr>
          <w:lang w:val="es-ES"/>
        </w:rPr>
      </w:pPr>
      <w:bookmarkStart w:id="27" w:name="_Toc531523190"/>
      <w:r>
        <w:rPr>
          <w:noProof/>
        </w:rPr>
        <w:drawing>
          <wp:inline distT="0" distB="0" distL="0" distR="0" wp14:anchorId="1BF1B269" wp14:editId="59BB47DF">
            <wp:extent cx="7052310" cy="3981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F04B56" w:rsidRDefault="00F04B56" w:rsidP="00F04B56">
      <w:pPr>
        <w:rPr>
          <w:lang w:val="es-ES"/>
        </w:rPr>
      </w:pPr>
    </w:p>
    <w:p w:rsidR="00F04B56" w:rsidRDefault="00566593" w:rsidP="00F04B5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5EB716F" wp14:editId="28C66907">
            <wp:extent cx="6893169" cy="3755679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98778" cy="37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A55BD1" w:rsidP="00F04B5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4A258C" wp14:editId="158F7581">
            <wp:extent cx="7052310" cy="6438168"/>
            <wp:effectExtent l="254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2049" cy="64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pStyle w:val="Ttulo3"/>
        <w:rPr>
          <w:lang w:val="es-ES"/>
        </w:rPr>
      </w:pPr>
      <w:bookmarkStart w:id="28" w:name="_Toc531523191"/>
      <w:r>
        <w:rPr>
          <w:lang w:val="es-ES"/>
        </w:rPr>
        <w:lastRenderedPageBreak/>
        <w:t>Diagrama de clases</w:t>
      </w:r>
      <w:bookmarkEnd w:id="28"/>
    </w:p>
    <w:p w:rsidR="00E003AF" w:rsidRDefault="00E003AF" w:rsidP="00F9516E">
      <w:pPr>
        <w:pStyle w:val="Ttulo2"/>
        <w:rPr>
          <w:lang w:val="es-ES"/>
        </w:rPr>
      </w:pPr>
      <w:bookmarkStart w:id="29" w:name="_Toc531523192"/>
      <w:r>
        <w:rPr>
          <w:lang w:val="es-ES"/>
        </w:rPr>
        <w:t>Diagramas de secuencia</w:t>
      </w:r>
      <w:bookmarkEnd w:id="29"/>
    </w:p>
    <w:p w:rsidR="006245A3" w:rsidRPr="006245A3" w:rsidRDefault="006245A3" w:rsidP="006245A3">
      <w:pPr>
        <w:rPr>
          <w:lang w:val="es-ES"/>
        </w:rPr>
      </w:pPr>
    </w:p>
    <w:p w:rsidR="00E003AF" w:rsidRDefault="00E003AF" w:rsidP="00E003AF">
      <w:pPr>
        <w:pStyle w:val="Ttulo3"/>
        <w:rPr>
          <w:lang w:val="es-ES"/>
        </w:rPr>
      </w:pPr>
      <w:bookmarkStart w:id="30" w:name="_Toc531523193"/>
      <w:r>
        <w:rPr>
          <w:lang w:val="es-ES"/>
        </w:rPr>
        <w:t>Crear curso</w:t>
      </w:r>
      <w:bookmarkEnd w:id="30"/>
    </w:p>
    <w:p w:rsidR="006245A3" w:rsidRPr="006245A3" w:rsidRDefault="006245A3" w:rsidP="006245A3">
      <w:pPr>
        <w:rPr>
          <w:lang w:val="es-ES"/>
        </w:rPr>
      </w:pPr>
    </w:p>
    <w:p w:rsidR="00E003AF" w:rsidRDefault="00E003AF" w:rsidP="00E003AF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465018D" wp14:editId="287FEF49">
            <wp:extent cx="6172200" cy="4648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245A3" w:rsidP="00E003AF">
      <w:pPr>
        <w:jc w:val="center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A55BD1" w:rsidRDefault="00A55BD1" w:rsidP="006245A3">
      <w:pPr>
        <w:pStyle w:val="Ttulo3"/>
        <w:rPr>
          <w:lang w:val="es-ES"/>
        </w:rPr>
      </w:pPr>
    </w:p>
    <w:p w:rsidR="00A55BD1" w:rsidRDefault="00A55BD1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  <w:bookmarkStart w:id="31" w:name="_Toc531523194"/>
      <w:r>
        <w:rPr>
          <w:lang w:val="es-ES"/>
        </w:rPr>
        <w:t>Registrarse y/o iniciar sesión</w:t>
      </w:r>
      <w:bookmarkEnd w:id="31"/>
    </w:p>
    <w:p w:rsidR="006245A3" w:rsidRDefault="006245A3" w:rsidP="006245A3">
      <w:pPr>
        <w:rPr>
          <w:lang w:val="es-ES"/>
        </w:rPr>
      </w:pPr>
    </w:p>
    <w:p w:rsidR="006245A3" w:rsidRDefault="006245A3" w:rsidP="006245A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C71FA0A" wp14:editId="32C39EC8">
            <wp:extent cx="5572125" cy="3562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245A3" w:rsidP="006245A3">
      <w:pPr>
        <w:pStyle w:val="Ttulo3"/>
        <w:rPr>
          <w:lang w:val="es-ES"/>
        </w:rPr>
      </w:pPr>
      <w:bookmarkStart w:id="32" w:name="_Toc531523195"/>
      <w:r>
        <w:rPr>
          <w:lang w:val="es-ES"/>
        </w:rPr>
        <w:lastRenderedPageBreak/>
        <w:t>Adquirir suscripción</w:t>
      </w:r>
      <w:bookmarkEnd w:id="32"/>
    </w:p>
    <w:p w:rsidR="006245A3" w:rsidRDefault="006245A3" w:rsidP="006245A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59B2969" wp14:editId="03619285">
            <wp:extent cx="4667250" cy="4086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245A3" w:rsidP="006245A3">
      <w:pPr>
        <w:pStyle w:val="Ttulo3"/>
        <w:rPr>
          <w:lang w:val="es-ES"/>
        </w:rPr>
      </w:pPr>
      <w:bookmarkStart w:id="33" w:name="_Toc531523196"/>
      <w:r>
        <w:rPr>
          <w:lang w:val="es-ES"/>
        </w:rPr>
        <w:lastRenderedPageBreak/>
        <w:t>Convertirse en profesor</w:t>
      </w:r>
      <w:bookmarkEnd w:id="33"/>
    </w:p>
    <w:p w:rsidR="006245A3" w:rsidRPr="006245A3" w:rsidRDefault="006245A3" w:rsidP="006245A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F7E17E7" wp14:editId="295CBDB6">
            <wp:extent cx="4257675" cy="381296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8456" cy="38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52132" w:rsidP="00652132">
      <w:pPr>
        <w:pStyle w:val="Ttulo3"/>
        <w:rPr>
          <w:lang w:val="es-ES"/>
        </w:rPr>
      </w:pPr>
      <w:bookmarkStart w:id="34" w:name="_Toc531523197"/>
      <w:r>
        <w:rPr>
          <w:lang w:val="es-ES"/>
        </w:rPr>
        <w:lastRenderedPageBreak/>
        <w:t>Administrar suscripciones</w:t>
      </w:r>
      <w:bookmarkEnd w:id="34"/>
    </w:p>
    <w:p w:rsidR="00652132" w:rsidRDefault="00652132" w:rsidP="0065213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9B9D644" wp14:editId="33773859">
            <wp:extent cx="4486275" cy="40671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32" w:rsidRDefault="00652132" w:rsidP="00652132">
      <w:pPr>
        <w:pStyle w:val="Ttulo3"/>
        <w:rPr>
          <w:lang w:val="es-ES"/>
        </w:rPr>
      </w:pPr>
      <w:bookmarkStart w:id="35" w:name="_Toc531523198"/>
      <w:r>
        <w:rPr>
          <w:lang w:val="es-ES"/>
        </w:rPr>
        <w:lastRenderedPageBreak/>
        <w:t>Convertirse en profesor</w:t>
      </w:r>
      <w:bookmarkEnd w:id="35"/>
    </w:p>
    <w:p w:rsidR="00652132" w:rsidRDefault="00EC527A" w:rsidP="00EC52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6C75024" wp14:editId="74667BB3">
            <wp:extent cx="4305300" cy="40671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7A" w:rsidRDefault="00EC527A" w:rsidP="00EC527A">
      <w:pPr>
        <w:pStyle w:val="Ttulo3"/>
        <w:rPr>
          <w:lang w:val="es-ES"/>
        </w:rPr>
      </w:pPr>
      <w:bookmarkStart w:id="36" w:name="_Toc531523199"/>
      <w:r>
        <w:rPr>
          <w:lang w:val="es-ES"/>
        </w:rPr>
        <w:lastRenderedPageBreak/>
        <w:t>Acceder a un curso</w:t>
      </w:r>
      <w:bookmarkEnd w:id="36"/>
    </w:p>
    <w:p w:rsidR="00EC527A" w:rsidRDefault="00EC527A" w:rsidP="00EC52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296F0DC" wp14:editId="2288E278">
            <wp:extent cx="4381500" cy="41624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7A" w:rsidRDefault="00EC527A" w:rsidP="00EC527A">
      <w:pPr>
        <w:pStyle w:val="Ttulo3"/>
        <w:rPr>
          <w:lang w:val="es-ES"/>
        </w:rPr>
      </w:pPr>
      <w:bookmarkStart w:id="37" w:name="_Toc531523200"/>
      <w:r>
        <w:rPr>
          <w:lang w:val="es-ES"/>
        </w:rPr>
        <w:lastRenderedPageBreak/>
        <w:t>Actualizar perfil</w:t>
      </w:r>
      <w:bookmarkEnd w:id="37"/>
    </w:p>
    <w:p w:rsidR="00EC527A" w:rsidRDefault="00EC527A" w:rsidP="00EC52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90120E1" wp14:editId="6932E229">
            <wp:extent cx="4191000" cy="4457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7A" w:rsidRDefault="00E42C1A" w:rsidP="00E42C1A">
      <w:pPr>
        <w:pStyle w:val="Ttulo3"/>
        <w:rPr>
          <w:lang w:val="es-ES"/>
        </w:rPr>
      </w:pPr>
      <w:bookmarkStart w:id="38" w:name="_Toc531523201"/>
      <w:r>
        <w:rPr>
          <w:lang w:val="es-ES"/>
        </w:rPr>
        <w:lastRenderedPageBreak/>
        <w:t>Ver cursos</w:t>
      </w:r>
      <w:bookmarkEnd w:id="38"/>
    </w:p>
    <w:p w:rsidR="00E42C1A" w:rsidRDefault="00E42C1A" w:rsidP="00E42C1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83D3E02" wp14:editId="6ED08792">
            <wp:extent cx="4324350" cy="40290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1A" w:rsidRDefault="00E42C1A" w:rsidP="00E42C1A">
      <w:pPr>
        <w:pStyle w:val="Ttulo3"/>
        <w:rPr>
          <w:lang w:val="es-ES"/>
        </w:rPr>
      </w:pPr>
      <w:bookmarkStart w:id="39" w:name="_Toc531523202"/>
      <w:r>
        <w:rPr>
          <w:lang w:val="es-ES"/>
        </w:rPr>
        <w:lastRenderedPageBreak/>
        <w:t>Aceptar o Rechazar curso</w:t>
      </w:r>
      <w:bookmarkEnd w:id="39"/>
    </w:p>
    <w:p w:rsidR="00E42C1A" w:rsidRDefault="00E42C1A" w:rsidP="00E42C1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B2ED4F" wp14:editId="696A8CF7">
            <wp:extent cx="4152900" cy="4000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EA" w:rsidRDefault="00DA32EA" w:rsidP="00E42C1A">
      <w:pPr>
        <w:jc w:val="center"/>
        <w:rPr>
          <w:lang w:val="es-ES"/>
        </w:rPr>
      </w:pPr>
    </w:p>
    <w:p w:rsidR="00DA32EA" w:rsidRDefault="00DA32EA" w:rsidP="00E42C1A">
      <w:pPr>
        <w:jc w:val="center"/>
        <w:rPr>
          <w:lang w:val="es-ES"/>
        </w:rPr>
      </w:pPr>
    </w:p>
    <w:p w:rsidR="00DA32EA" w:rsidRDefault="00DA32EA" w:rsidP="00E42C1A">
      <w:pPr>
        <w:jc w:val="center"/>
        <w:rPr>
          <w:lang w:val="es-ES"/>
        </w:rPr>
      </w:pPr>
    </w:p>
    <w:p w:rsidR="00DA32EA" w:rsidRDefault="00DA32EA" w:rsidP="00E42C1A">
      <w:pPr>
        <w:jc w:val="center"/>
        <w:rPr>
          <w:lang w:val="es-ES"/>
        </w:rPr>
      </w:pPr>
    </w:p>
    <w:p w:rsidR="00DA32EA" w:rsidRDefault="00DA32EA" w:rsidP="00E42C1A">
      <w:pPr>
        <w:jc w:val="center"/>
        <w:rPr>
          <w:lang w:val="es-ES"/>
        </w:rPr>
      </w:pPr>
    </w:p>
    <w:p w:rsidR="00DA32EA" w:rsidRDefault="00DA32EA" w:rsidP="00E42C1A">
      <w:pPr>
        <w:jc w:val="center"/>
        <w:rPr>
          <w:lang w:val="es-ES"/>
        </w:rPr>
      </w:pPr>
    </w:p>
    <w:p w:rsidR="00DA32EA" w:rsidRDefault="00DA32EA" w:rsidP="00E42C1A">
      <w:pPr>
        <w:jc w:val="center"/>
        <w:rPr>
          <w:lang w:val="es-ES"/>
        </w:rPr>
      </w:pPr>
    </w:p>
    <w:p w:rsidR="00DA32EA" w:rsidRDefault="00DA32EA" w:rsidP="00E42C1A">
      <w:pPr>
        <w:jc w:val="center"/>
        <w:rPr>
          <w:lang w:val="es-ES"/>
        </w:rPr>
      </w:pPr>
    </w:p>
    <w:p w:rsidR="00DA32EA" w:rsidRDefault="00DA32EA" w:rsidP="00E42C1A">
      <w:pPr>
        <w:jc w:val="center"/>
        <w:rPr>
          <w:lang w:val="es-ES"/>
        </w:rPr>
      </w:pPr>
    </w:p>
    <w:p w:rsidR="00DA32EA" w:rsidRDefault="00DA32EA" w:rsidP="00E42C1A">
      <w:pPr>
        <w:jc w:val="center"/>
        <w:rPr>
          <w:lang w:val="es-ES"/>
        </w:rPr>
      </w:pPr>
    </w:p>
    <w:p w:rsidR="00DA32EA" w:rsidRDefault="00DA32EA" w:rsidP="00E42C1A">
      <w:pPr>
        <w:jc w:val="center"/>
        <w:rPr>
          <w:lang w:val="es-ES"/>
        </w:rPr>
      </w:pPr>
    </w:p>
    <w:p w:rsidR="00BE50EE" w:rsidRDefault="00BE50EE" w:rsidP="00E42C1A">
      <w:pPr>
        <w:jc w:val="center"/>
        <w:rPr>
          <w:lang w:val="es-ES"/>
        </w:rPr>
      </w:pPr>
    </w:p>
    <w:p w:rsidR="00BE50EE" w:rsidRDefault="00BE50EE">
      <w:pPr>
        <w:rPr>
          <w:lang w:val="es-ES"/>
        </w:rPr>
      </w:pPr>
      <w:r>
        <w:rPr>
          <w:lang w:val="es-ES"/>
        </w:rPr>
        <w:br w:type="page"/>
      </w:r>
    </w:p>
    <w:p w:rsidR="00DA32EA" w:rsidRDefault="00BE50EE" w:rsidP="00BE50EE">
      <w:pPr>
        <w:pStyle w:val="Ttulo1"/>
        <w:rPr>
          <w:lang w:val="es-ES"/>
        </w:rPr>
      </w:pPr>
      <w:bookmarkStart w:id="40" w:name="_Toc531523203"/>
      <w:r>
        <w:rPr>
          <w:lang w:val="es-ES"/>
        </w:rPr>
        <w:lastRenderedPageBreak/>
        <w:t>Modelado físico</w:t>
      </w:r>
      <w:bookmarkEnd w:id="40"/>
    </w:p>
    <w:p w:rsidR="00BE50EE" w:rsidRPr="00BE50EE" w:rsidRDefault="00BE50EE" w:rsidP="00BE50EE">
      <w:pPr>
        <w:rPr>
          <w:lang w:val="es-ES"/>
        </w:rPr>
      </w:pPr>
      <w:r>
        <w:rPr>
          <w:noProof/>
        </w:rPr>
        <w:drawing>
          <wp:inline distT="0" distB="0" distL="0" distR="0" wp14:anchorId="27582899" wp14:editId="1776FCF4">
            <wp:extent cx="7817593" cy="6926412"/>
            <wp:effectExtent l="7620" t="0" r="635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02261" cy="700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EA" w:rsidRDefault="00DA32EA" w:rsidP="00DA32EA">
      <w:pPr>
        <w:pStyle w:val="Ttulo1"/>
        <w:rPr>
          <w:lang w:val="es-ES"/>
        </w:rPr>
      </w:pPr>
      <w:bookmarkStart w:id="41" w:name="_Toc531523204"/>
      <w:r>
        <w:rPr>
          <w:lang w:val="es-ES"/>
        </w:rPr>
        <w:lastRenderedPageBreak/>
        <w:t>Diccionario de datos</w:t>
      </w:r>
      <w:bookmarkEnd w:id="41"/>
    </w:p>
    <w:p w:rsidR="00DA32EA" w:rsidRDefault="00DA32EA" w:rsidP="00DA32EA">
      <w:pPr>
        <w:rPr>
          <w:lang w:val="es-ES"/>
        </w:rPr>
      </w:pPr>
    </w:p>
    <w:tbl>
      <w:tblPr>
        <w:tblW w:w="11408" w:type="dxa"/>
        <w:tblInd w:w="-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408"/>
      </w:tblGrid>
      <w:tr w:rsidR="00A43F9E" w:rsidRPr="00BE50EE" w:rsidTr="008E0F77">
        <w:trPr>
          <w:trHeight w:val="5087"/>
        </w:trPr>
        <w:tc>
          <w:tcPr>
            <w:tcW w:w="11408" w:type="dxa"/>
          </w:tcPr>
          <w:p w:rsidR="00A43F9E" w:rsidRPr="00580C10" w:rsidRDefault="008E0F77" w:rsidP="00580C10">
            <w:pPr>
              <w:spacing w:line="240" w:lineRule="auto"/>
              <w:ind w:left="134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</w:t>
            </w:r>
            <w:r w:rsidR="00A43F9E" w:rsidRPr="00580C10">
              <w:rPr>
                <w:rFonts w:ascii="Times New Roman" w:hAnsi="Times New Roman" w:cs="Times New Roman"/>
                <w:sz w:val="24"/>
                <w:lang w:val="es-ES"/>
              </w:rPr>
              <w:t>Nombre del archivo: categories.dbf                                                           Fecha: 2018/8/23</w:t>
            </w:r>
          </w:p>
          <w:p w:rsidR="00A43F9E" w:rsidRPr="00580C10" w:rsidRDefault="008E0F77" w:rsidP="00580C10">
            <w:pPr>
              <w:spacing w:line="240" w:lineRule="auto"/>
              <w:ind w:left="134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</w:t>
            </w:r>
            <w:r w:rsidR="00A43F9E" w:rsidRPr="00580C10">
              <w:rPr>
                <w:rFonts w:ascii="Times New Roman" w:hAnsi="Times New Roman" w:cs="Times New Roman"/>
                <w:sz w:val="24"/>
                <w:lang w:val="es-ES"/>
              </w:rPr>
              <w:t>Descripción: tabl</w:t>
            </w:r>
            <w:r w:rsidR="004A2F4E" w:rsidRPr="00580C10">
              <w:rPr>
                <w:rFonts w:ascii="Times New Roman" w:hAnsi="Times New Roman" w:cs="Times New Roman"/>
                <w:sz w:val="24"/>
                <w:lang w:val="es-ES"/>
              </w:rPr>
              <w:t>a</w:t>
            </w:r>
            <w:r w:rsidR="00A43F9E"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que almacena categorías de curso</w:t>
            </w:r>
          </w:p>
          <w:tbl>
            <w:tblPr>
              <w:tblStyle w:val="Tablafinanciera"/>
              <w:tblW w:w="0" w:type="auto"/>
              <w:tblInd w:w="134" w:type="dxa"/>
              <w:tblLook w:val="04A0" w:firstRow="1" w:lastRow="0" w:firstColumn="1" w:lastColumn="0" w:noHBand="0" w:noVBand="1"/>
            </w:tblPr>
            <w:tblGrid>
              <w:gridCol w:w="2771"/>
              <w:gridCol w:w="2771"/>
              <w:gridCol w:w="2772"/>
              <w:gridCol w:w="2772"/>
            </w:tblGrid>
            <w:tr w:rsidR="00A43F9E" w:rsidRPr="00580C10" w:rsidTr="00A43F9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1" w:type="dxa"/>
                </w:tcPr>
                <w:p w:rsidR="00A43F9E" w:rsidRPr="00580C10" w:rsidRDefault="00A43F9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2771" w:type="dxa"/>
                </w:tcPr>
                <w:p w:rsidR="00A43F9E" w:rsidRPr="00580C10" w:rsidRDefault="00A43F9E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A43F9E" w:rsidRPr="00BE50EE" w:rsidTr="00A43F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1" w:type="dxa"/>
                </w:tcPr>
                <w:p w:rsidR="00A43F9E" w:rsidRPr="00580C10" w:rsidRDefault="00A43F9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2771" w:type="dxa"/>
                </w:tcPr>
                <w:p w:rsidR="00A43F9E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2772" w:type="dxa"/>
                </w:tcPr>
                <w:p w:rsidR="00A43F9E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Identificación única de cada registro</w:t>
                  </w:r>
                </w:p>
              </w:tc>
            </w:tr>
            <w:tr w:rsidR="00A43F9E" w:rsidRPr="00580C10" w:rsidTr="00A43F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1" w:type="dxa"/>
                </w:tcPr>
                <w:p w:rsidR="00A43F9E" w:rsidRPr="00580C10" w:rsidRDefault="00A43F9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Name</w:t>
                  </w:r>
                  <w:proofErr w:type="spellEnd"/>
                </w:p>
              </w:tc>
              <w:tc>
                <w:tcPr>
                  <w:tcW w:w="2771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Nombre de cada categoría</w:t>
                  </w:r>
                </w:p>
              </w:tc>
            </w:tr>
            <w:tr w:rsidR="00A43F9E" w:rsidRPr="00580C10" w:rsidTr="00A43F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1" w:type="dxa"/>
                </w:tcPr>
                <w:p w:rsidR="00A43F9E" w:rsidRPr="00580C10" w:rsidRDefault="00A43F9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Description</w:t>
                  </w:r>
                </w:p>
              </w:tc>
              <w:tc>
                <w:tcPr>
                  <w:tcW w:w="2771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Text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65,535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 de la categoría</w:t>
                  </w:r>
                </w:p>
              </w:tc>
            </w:tr>
            <w:tr w:rsidR="00A43F9E" w:rsidRPr="00BE50EE" w:rsidTr="00A43F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1" w:type="dxa"/>
                </w:tcPr>
                <w:p w:rsidR="00A43F9E" w:rsidRPr="00580C10" w:rsidRDefault="00A43F9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</w:p>
              </w:tc>
              <w:tc>
                <w:tcPr>
                  <w:tcW w:w="2771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numPr>
                      <w:ilvl w:val="0"/>
                      <w:numId w:val="28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y hora de creación del campo</w:t>
                  </w:r>
                </w:p>
              </w:tc>
            </w:tr>
            <w:tr w:rsidR="00A43F9E" w:rsidRPr="00BE50EE" w:rsidTr="00A43F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1" w:type="dxa"/>
                </w:tcPr>
                <w:p w:rsidR="00A43F9E" w:rsidRPr="00580C10" w:rsidRDefault="00A43F9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2771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y hora de la actualización del campo</w:t>
                  </w:r>
                </w:p>
              </w:tc>
            </w:tr>
          </w:tbl>
          <w:p w:rsidR="0002276D" w:rsidRPr="00580C10" w:rsidRDefault="0002276D" w:rsidP="00580C10">
            <w:pPr>
              <w:spacing w:line="240" w:lineRule="auto"/>
              <w:ind w:left="134"/>
              <w:rPr>
                <w:rFonts w:ascii="Times New Roman" w:hAnsi="Times New Roman" w:cs="Times New Roman"/>
                <w:lang w:val="es-ES"/>
              </w:rPr>
            </w:pPr>
          </w:p>
          <w:p w:rsidR="00A43F9E" w:rsidRPr="00580C10" w:rsidRDefault="00A43F9E" w:rsidP="00580C10">
            <w:pPr>
              <w:spacing w:line="240" w:lineRule="auto"/>
              <w:ind w:left="134"/>
              <w:rPr>
                <w:rFonts w:ascii="Times New Roman" w:hAnsi="Times New Roman" w:cs="Times New Roman"/>
                <w:lang w:val="es-ES"/>
              </w:rPr>
            </w:pPr>
            <w:r w:rsidRPr="00580C10">
              <w:rPr>
                <w:rFonts w:ascii="Times New Roman" w:hAnsi="Times New Roman" w:cs="Times New Roman"/>
                <w:lang w:val="es-ES"/>
              </w:rPr>
              <w:t>Relaciones:                                                                                                  Campos clave:</w:t>
            </w:r>
          </w:p>
          <w:p w:rsidR="00A43F9E" w:rsidRPr="00580C10" w:rsidRDefault="00146D78" w:rsidP="00580C10">
            <w:pPr>
              <w:spacing w:line="240" w:lineRule="auto"/>
              <w:ind w:left="134"/>
              <w:rPr>
                <w:rFonts w:ascii="Times New Roman" w:hAnsi="Times New Roman" w:cs="Times New Roman"/>
                <w:lang w:val="es-ES"/>
              </w:rPr>
            </w:pPr>
            <w:r w:rsidRPr="00580C10">
              <w:rPr>
                <w:rFonts w:ascii="Times New Roman" w:hAnsi="Times New Roman" w:cs="Times New Roman"/>
                <w:lang w:val="es-ES"/>
              </w:rPr>
              <w:t>c</w:t>
            </w:r>
            <w:r w:rsidR="00A43F9E" w:rsidRPr="00580C10">
              <w:rPr>
                <w:rFonts w:ascii="Times New Roman" w:hAnsi="Times New Roman" w:cs="Times New Roman"/>
                <w:lang w:val="es-ES"/>
              </w:rPr>
              <w:t>ourses.dbf                                                                                                  id</w:t>
            </w:r>
          </w:p>
        </w:tc>
      </w:tr>
    </w:tbl>
    <w:p w:rsidR="00A43F9E" w:rsidRPr="00580C10" w:rsidRDefault="00A43F9E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tbl>
      <w:tblPr>
        <w:tblW w:w="11422" w:type="dxa"/>
        <w:tblInd w:w="-1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422"/>
      </w:tblGrid>
      <w:tr w:rsidR="00A43F9E" w:rsidRPr="00580C10" w:rsidTr="008E0F77">
        <w:trPr>
          <w:trHeight w:val="3865"/>
        </w:trPr>
        <w:tc>
          <w:tcPr>
            <w:tcW w:w="11422" w:type="dxa"/>
          </w:tcPr>
          <w:p w:rsidR="00A43F9E" w:rsidRPr="00580C10" w:rsidRDefault="00A43F9E" w:rsidP="00580C10">
            <w:pPr>
              <w:spacing w:line="240" w:lineRule="auto"/>
              <w:ind w:left="162"/>
              <w:rPr>
                <w:rFonts w:ascii="Times New Roman" w:hAnsi="Times New Roman" w:cs="Times New Roman"/>
                <w:lang w:val="es-ES"/>
              </w:rPr>
            </w:pPr>
          </w:p>
          <w:p w:rsidR="00A43F9E" w:rsidRPr="00580C10" w:rsidRDefault="00A43F9E" w:rsidP="00580C10">
            <w:pPr>
              <w:spacing w:line="240" w:lineRule="auto"/>
              <w:ind w:left="162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>Nombre del archivo: course_student</w:t>
            </w:r>
            <w:r w:rsidR="0002276D" w:rsidRPr="00580C10">
              <w:rPr>
                <w:rFonts w:ascii="Times New Roman" w:hAnsi="Times New Roman" w:cs="Times New Roman"/>
                <w:sz w:val="24"/>
                <w:lang w:val="es-ES"/>
              </w:rPr>
              <w:t>.dbf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                                                     Fecha: 2018/8/23</w:t>
            </w:r>
          </w:p>
          <w:p w:rsidR="00A43F9E" w:rsidRPr="00580C10" w:rsidRDefault="00A43F9E" w:rsidP="00580C10">
            <w:pPr>
              <w:spacing w:line="240" w:lineRule="auto"/>
              <w:ind w:left="162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>Descripción: Tabla relacional que almacena relación entre estudiantes y cursos.</w:t>
            </w:r>
          </w:p>
          <w:tbl>
            <w:tblPr>
              <w:tblStyle w:val="Tablafinanciera"/>
              <w:tblW w:w="0" w:type="auto"/>
              <w:tblInd w:w="162" w:type="dxa"/>
              <w:tblLook w:val="04A0" w:firstRow="1" w:lastRow="0" w:firstColumn="1" w:lastColumn="0" w:noHBand="0" w:noVBand="1"/>
            </w:tblPr>
            <w:tblGrid>
              <w:gridCol w:w="2771"/>
              <w:gridCol w:w="2771"/>
              <w:gridCol w:w="2772"/>
              <w:gridCol w:w="2772"/>
            </w:tblGrid>
            <w:tr w:rsidR="00A43F9E" w:rsidRPr="00BE50EE" w:rsidTr="00A43F9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1" w:type="dxa"/>
                </w:tcPr>
                <w:p w:rsidR="00A43F9E" w:rsidRPr="00580C10" w:rsidRDefault="00A43F9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2771" w:type="dxa"/>
                </w:tcPr>
                <w:p w:rsidR="00A43F9E" w:rsidRPr="00580C10" w:rsidRDefault="00A43F9E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A43F9E" w:rsidRPr="00BE50EE" w:rsidTr="00A43F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1" w:type="dxa"/>
                </w:tcPr>
                <w:p w:rsidR="00A43F9E" w:rsidRPr="00580C10" w:rsidRDefault="00A43F9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Course_id</w:t>
                  </w:r>
                  <w:proofErr w:type="spellEnd"/>
                </w:p>
              </w:tc>
              <w:tc>
                <w:tcPr>
                  <w:tcW w:w="2771" w:type="dxa"/>
                </w:tcPr>
                <w:p w:rsidR="00A43F9E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foreing_key,</w:t>
                  </w:r>
                </w:p>
              </w:tc>
              <w:tc>
                <w:tcPr>
                  <w:tcW w:w="2772" w:type="dxa"/>
                </w:tcPr>
                <w:p w:rsidR="00A43F9E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 de cada curso</w:t>
                  </w:r>
                </w:p>
              </w:tc>
            </w:tr>
            <w:tr w:rsidR="00A43F9E" w:rsidRPr="00BE50EE" w:rsidTr="00A43F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1" w:type="dxa"/>
                </w:tcPr>
                <w:p w:rsidR="00A43F9E" w:rsidRPr="00580C10" w:rsidRDefault="00A43F9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Student_id</w:t>
                  </w:r>
                  <w:proofErr w:type="spellEnd"/>
                </w:p>
              </w:tc>
              <w:tc>
                <w:tcPr>
                  <w:tcW w:w="2771" w:type="dxa"/>
                </w:tcPr>
                <w:p w:rsidR="00A43F9E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2772" w:type="dxa"/>
                </w:tcPr>
                <w:p w:rsidR="00A43F9E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2772" w:type="dxa"/>
                </w:tcPr>
                <w:p w:rsidR="00A43F9E" w:rsidRPr="00580C10" w:rsidRDefault="00A43F9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 de cada estudiante</w:t>
                  </w:r>
                </w:p>
              </w:tc>
            </w:tr>
          </w:tbl>
          <w:p w:rsidR="0002276D" w:rsidRPr="00580C10" w:rsidRDefault="0002276D" w:rsidP="00580C10">
            <w:pPr>
              <w:spacing w:line="240" w:lineRule="auto"/>
              <w:ind w:left="162"/>
              <w:rPr>
                <w:rFonts w:ascii="Times New Roman" w:hAnsi="Times New Roman" w:cs="Times New Roman"/>
                <w:lang w:val="es-ES"/>
              </w:rPr>
            </w:pPr>
          </w:p>
          <w:p w:rsidR="00A43F9E" w:rsidRPr="00BE50EE" w:rsidRDefault="00A43F9E" w:rsidP="00580C10">
            <w:pPr>
              <w:spacing w:line="240" w:lineRule="auto"/>
              <w:ind w:left="162"/>
              <w:rPr>
                <w:rFonts w:ascii="Times New Roman" w:hAnsi="Times New Roman" w:cs="Times New Roman"/>
                <w:sz w:val="24"/>
                <w:lang w:val="es-ES"/>
              </w:rPr>
            </w:pPr>
            <w:r w:rsidRPr="00BE50EE">
              <w:rPr>
                <w:rFonts w:ascii="Times New Roman" w:hAnsi="Times New Roman" w:cs="Times New Roman"/>
                <w:sz w:val="24"/>
                <w:lang w:val="es-ES"/>
              </w:rPr>
              <w:t>Relaciones:                                                                                                      Campos clave:</w:t>
            </w:r>
          </w:p>
          <w:p w:rsidR="00A43F9E" w:rsidRPr="00580C10" w:rsidRDefault="00146D78" w:rsidP="00580C10">
            <w:pPr>
              <w:spacing w:line="240" w:lineRule="auto"/>
              <w:ind w:left="162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80C10">
              <w:rPr>
                <w:rFonts w:ascii="Times New Roman" w:hAnsi="Times New Roman" w:cs="Times New Roman"/>
                <w:sz w:val="24"/>
              </w:rPr>
              <w:t>c</w:t>
            </w:r>
            <w:r w:rsidR="00A43F9E" w:rsidRPr="00580C10">
              <w:rPr>
                <w:rFonts w:ascii="Times New Roman" w:hAnsi="Times New Roman" w:cs="Times New Roman"/>
                <w:sz w:val="24"/>
              </w:rPr>
              <w:t>ourse</w:t>
            </w:r>
            <w:r w:rsidRPr="00580C10">
              <w:rPr>
                <w:rFonts w:ascii="Times New Roman" w:hAnsi="Times New Roman" w:cs="Times New Roman"/>
                <w:sz w:val="24"/>
              </w:rPr>
              <w:t>s</w:t>
            </w:r>
            <w:r w:rsidR="00A43F9E" w:rsidRPr="00580C10">
              <w:rPr>
                <w:rFonts w:ascii="Times New Roman" w:hAnsi="Times New Roman" w:cs="Times New Roman"/>
                <w:sz w:val="24"/>
              </w:rPr>
              <w:t>.dbf</w:t>
            </w:r>
            <w:proofErr w:type="spellEnd"/>
            <w:r w:rsidR="00A43F9E" w:rsidRPr="00580C10">
              <w:rPr>
                <w:rFonts w:ascii="Times New Roman" w:hAnsi="Times New Roman" w:cs="Times New Roman"/>
                <w:sz w:val="24"/>
              </w:rPr>
              <w:t xml:space="preserve">                                                                                                        </w:t>
            </w:r>
            <w:proofErr w:type="spellStart"/>
            <w:r w:rsidR="00A43F9E" w:rsidRPr="00580C10">
              <w:rPr>
                <w:rFonts w:ascii="Times New Roman" w:hAnsi="Times New Roman" w:cs="Times New Roman"/>
                <w:sz w:val="24"/>
              </w:rPr>
              <w:t>course_id</w:t>
            </w:r>
            <w:proofErr w:type="spellEnd"/>
          </w:p>
          <w:p w:rsidR="00A43F9E" w:rsidRPr="00580C10" w:rsidRDefault="00146D78" w:rsidP="00580C10">
            <w:pPr>
              <w:spacing w:line="240" w:lineRule="auto"/>
              <w:ind w:left="162"/>
              <w:rPr>
                <w:rFonts w:ascii="Times New Roman" w:hAnsi="Times New Roman" w:cs="Times New Roman"/>
              </w:rPr>
            </w:pPr>
            <w:r w:rsidRPr="00580C10">
              <w:rPr>
                <w:rFonts w:ascii="Times New Roman" w:hAnsi="Times New Roman" w:cs="Times New Roman"/>
                <w:sz w:val="24"/>
              </w:rPr>
              <w:t>s</w:t>
            </w:r>
            <w:r w:rsidR="00A43F9E" w:rsidRPr="00580C10">
              <w:rPr>
                <w:rFonts w:ascii="Times New Roman" w:hAnsi="Times New Roman" w:cs="Times New Roman"/>
                <w:sz w:val="24"/>
              </w:rPr>
              <w:t>tudent</w:t>
            </w:r>
            <w:r w:rsidRPr="00580C10">
              <w:rPr>
                <w:rFonts w:ascii="Times New Roman" w:hAnsi="Times New Roman" w:cs="Times New Roman"/>
                <w:sz w:val="24"/>
              </w:rPr>
              <w:t>s</w:t>
            </w:r>
            <w:r w:rsidR="00A43F9E" w:rsidRPr="00580C10">
              <w:rPr>
                <w:rFonts w:ascii="Times New Roman" w:hAnsi="Times New Roman" w:cs="Times New Roman"/>
                <w:sz w:val="24"/>
              </w:rPr>
              <w:t xml:space="preserve">.dbf                                                                                                       </w:t>
            </w:r>
            <w:r w:rsidRPr="00580C1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43F9E" w:rsidRPr="00580C10">
              <w:rPr>
                <w:rFonts w:ascii="Times New Roman" w:hAnsi="Times New Roman" w:cs="Times New Roman"/>
                <w:sz w:val="24"/>
              </w:rPr>
              <w:t>student_id</w:t>
            </w:r>
          </w:p>
        </w:tc>
      </w:tr>
    </w:tbl>
    <w:p w:rsidR="00A43F9E" w:rsidRPr="00580C10" w:rsidRDefault="00A43F9E" w:rsidP="00580C10">
      <w:pPr>
        <w:spacing w:line="240" w:lineRule="auto"/>
        <w:rPr>
          <w:rFonts w:ascii="Times New Roman" w:hAnsi="Times New Roman" w:cs="Times New Roman"/>
        </w:rPr>
      </w:pPr>
    </w:p>
    <w:p w:rsidR="00A43F9E" w:rsidRPr="00580C10" w:rsidRDefault="00A43F9E" w:rsidP="00580C10">
      <w:pPr>
        <w:spacing w:line="240" w:lineRule="auto"/>
        <w:rPr>
          <w:rFonts w:ascii="Times New Roman" w:hAnsi="Times New Roman" w:cs="Times New Roman"/>
        </w:rPr>
      </w:pPr>
    </w:p>
    <w:p w:rsidR="00A43F9E" w:rsidRPr="00580C10" w:rsidRDefault="00A43F9E" w:rsidP="00580C10">
      <w:pPr>
        <w:spacing w:line="240" w:lineRule="auto"/>
        <w:rPr>
          <w:rFonts w:ascii="Times New Roman" w:hAnsi="Times New Roman" w:cs="Times New Roman"/>
        </w:rPr>
      </w:pPr>
    </w:p>
    <w:tbl>
      <w:tblPr>
        <w:tblW w:w="11338" w:type="dxa"/>
        <w:tblInd w:w="-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94"/>
      </w:tblGrid>
      <w:tr w:rsidR="0045240A" w:rsidRPr="00580C10" w:rsidTr="008E0F77">
        <w:trPr>
          <w:trHeight w:val="9465"/>
        </w:trPr>
        <w:tc>
          <w:tcPr>
            <w:tcW w:w="11338" w:type="dxa"/>
          </w:tcPr>
          <w:p w:rsidR="0045240A" w:rsidRPr="00580C10" w:rsidRDefault="008E0F77" w:rsidP="00580C10">
            <w:pPr>
              <w:spacing w:line="240" w:lineRule="auto"/>
              <w:ind w:left="148"/>
              <w:rPr>
                <w:rFonts w:ascii="Times New Roman" w:hAnsi="Times New Roman" w:cs="Times New Roman"/>
                <w:sz w:val="24"/>
                <w:lang w:val="es-ES"/>
              </w:rPr>
            </w:pPr>
            <w:r w:rsidRPr="00BE50EE">
              <w:rPr>
                <w:rFonts w:ascii="Times New Roman" w:hAnsi="Times New Roman" w:cs="Times New Roman"/>
                <w:sz w:val="24"/>
              </w:rPr>
              <w:lastRenderedPageBreak/>
              <w:t xml:space="preserve">   </w:t>
            </w:r>
            <w:r w:rsidR="0045240A"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Nombre del archivo: </w:t>
            </w:r>
            <w:proofErr w:type="spellStart"/>
            <w:r w:rsidR="0045240A" w:rsidRPr="00580C10">
              <w:rPr>
                <w:rFonts w:ascii="Times New Roman" w:hAnsi="Times New Roman" w:cs="Times New Roman"/>
                <w:sz w:val="24"/>
                <w:lang w:val="es-ES"/>
              </w:rPr>
              <w:t>courses.dbf</w:t>
            </w:r>
            <w:proofErr w:type="spellEnd"/>
            <w:r w:rsidR="0045240A"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                                                                            Fecha: 2018/8/23</w:t>
            </w:r>
          </w:p>
          <w:p w:rsidR="0045240A" w:rsidRPr="00580C10" w:rsidRDefault="008E0F77" w:rsidP="00580C10">
            <w:pPr>
              <w:spacing w:line="240" w:lineRule="auto"/>
              <w:ind w:left="148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</w:t>
            </w:r>
            <w:r w:rsidR="0045240A" w:rsidRPr="00580C10">
              <w:rPr>
                <w:rFonts w:ascii="Times New Roman" w:hAnsi="Times New Roman" w:cs="Times New Roman"/>
                <w:sz w:val="24"/>
                <w:lang w:val="es-ES"/>
              </w:rPr>
              <w:t>Descripción: Tabla que almacena los datos de cada curso</w:t>
            </w:r>
          </w:p>
          <w:tbl>
            <w:tblPr>
              <w:tblStyle w:val="Tablafinanciera"/>
              <w:tblW w:w="11086" w:type="dxa"/>
              <w:tblInd w:w="148" w:type="dxa"/>
              <w:tblLook w:val="04A0" w:firstRow="1" w:lastRow="0" w:firstColumn="1" w:lastColumn="0" w:noHBand="0" w:noVBand="1"/>
            </w:tblPr>
            <w:tblGrid>
              <w:gridCol w:w="1800"/>
              <w:gridCol w:w="2782"/>
              <w:gridCol w:w="2130"/>
              <w:gridCol w:w="4374"/>
            </w:tblGrid>
            <w:tr w:rsidR="0045240A" w:rsidRPr="00580C10" w:rsidTr="0045240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45240A" w:rsidRPr="00BE50EE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45240A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45240A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único para cada curso</w:t>
                  </w:r>
                </w:p>
              </w:tc>
            </w:tr>
            <w:tr w:rsidR="0045240A" w:rsidRPr="00BE50EE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Teacher_id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 w:rsidR="00FD2087"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45240A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del profesor creador del curso</w:t>
                  </w:r>
                </w:p>
              </w:tc>
            </w:tr>
            <w:tr w:rsidR="0045240A" w:rsidRPr="00BE50EE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Category_id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45240A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45240A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de la categoría a la cual pertenece el curso</w:t>
                  </w:r>
                </w:p>
              </w:tc>
            </w:tr>
            <w:tr w:rsidR="0045240A" w:rsidRPr="00BE50EE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Level_id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45240A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45240A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 xml:space="preserve">Número de identificación del nivel del curso a </w:t>
                  </w:r>
                  <w:proofErr w:type="gram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cual</w:t>
                  </w:r>
                  <w:proofErr w:type="gramEnd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 xml:space="preserve"> pertenece</w:t>
                  </w:r>
                </w:p>
              </w:tc>
            </w:tr>
            <w:tr w:rsidR="0045240A" w:rsidRPr="00580C10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Name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Nombre del curso</w:t>
                  </w:r>
                </w:p>
              </w:tc>
            </w:tr>
            <w:tr w:rsidR="0045240A" w:rsidRPr="00580C10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Description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Text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65,535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 del curso</w:t>
                  </w:r>
                </w:p>
              </w:tc>
            </w:tr>
            <w:tr w:rsidR="0045240A" w:rsidRPr="00BE50EE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Slug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 que almacena url amigable</w:t>
                  </w:r>
                </w:p>
              </w:tc>
            </w:tr>
            <w:tr w:rsidR="0045240A" w:rsidRPr="00BE50EE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Picture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 que almacena el nombre de la imagen correspondiente al curso</w:t>
                  </w:r>
                </w:p>
              </w:tc>
            </w:tr>
            <w:tr w:rsidR="0045240A" w:rsidRPr="00580C10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gram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Status</w:t>
                  </w:r>
                  <w:proofErr w:type="gramEnd"/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Enum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3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Estado actual del curso</w:t>
                  </w:r>
                </w:p>
              </w:tc>
            </w:tr>
            <w:tr w:rsidR="0045240A" w:rsidRPr="00BE50EE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Previous_approved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Tinyint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Determina si el curso este aprobado previo a la publicación</w:t>
                  </w:r>
                </w:p>
              </w:tc>
            </w:tr>
            <w:tr w:rsidR="0045240A" w:rsidRPr="00BE50EE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Previous_rejected</w:t>
                  </w:r>
                  <w:proofErr w:type="spellEnd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 xml:space="preserve"> 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Tinyint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Determina si el curso esta rechazado previo a la publicación</w:t>
                  </w:r>
                </w:p>
              </w:tc>
            </w:tr>
            <w:tr w:rsidR="0045240A" w:rsidRPr="00BE50EE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numPr>
                      <w:ilvl w:val="0"/>
                      <w:numId w:val="28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creación del curso</w:t>
                  </w:r>
                </w:p>
              </w:tc>
            </w:tr>
            <w:tr w:rsidR="0045240A" w:rsidRPr="00BE50EE" w:rsidTr="0045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5240A" w:rsidRPr="00580C10" w:rsidRDefault="0045240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numPr>
                      <w:ilvl w:val="0"/>
                      <w:numId w:val="28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45240A" w:rsidRPr="00580C10" w:rsidRDefault="0045240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actualización del curso</w:t>
                  </w:r>
                </w:p>
              </w:tc>
            </w:tr>
          </w:tbl>
          <w:p w:rsidR="0002276D" w:rsidRPr="00BE50EE" w:rsidRDefault="0002276D" w:rsidP="00580C10">
            <w:pPr>
              <w:spacing w:line="240" w:lineRule="auto"/>
              <w:ind w:left="148"/>
              <w:rPr>
                <w:rFonts w:ascii="Times New Roman" w:hAnsi="Times New Roman" w:cs="Times New Roman"/>
                <w:lang w:val="es-ES"/>
              </w:rPr>
            </w:pPr>
          </w:p>
          <w:p w:rsidR="0045240A" w:rsidRPr="00580C10" w:rsidRDefault="0045240A" w:rsidP="00580C10">
            <w:pPr>
              <w:spacing w:line="240" w:lineRule="auto"/>
              <w:ind w:left="148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80C10">
              <w:rPr>
                <w:rFonts w:ascii="Times New Roman" w:hAnsi="Times New Roman" w:cs="Times New Roman"/>
                <w:sz w:val="24"/>
              </w:rPr>
              <w:t>Relaciones</w:t>
            </w:r>
            <w:proofErr w:type="spellEnd"/>
            <w:r w:rsidRPr="00580C10">
              <w:rPr>
                <w:rFonts w:ascii="Times New Roman" w:hAnsi="Times New Roman" w:cs="Times New Roman"/>
                <w:sz w:val="24"/>
              </w:rPr>
              <w:t>:                                                                                                                    Campos clave:</w:t>
            </w:r>
          </w:p>
          <w:p w:rsidR="0045240A" w:rsidRPr="00580C10" w:rsidRDefault="00146D78" w:rsidP="00580C10">
            <w:pPr>
              <w:spacing w:line="240" w:lineRule="auto"/>
              <w:ind w:left="148"/>
              <w:rPr>
                <w:rFonts w:ascii="Times New Roman" w:hAnsi="Times New Roman" w:cs="Times New Roman"/>
                <w:sz w:val="22"/>
              </w:rPr>
            </w:pPr>
            <w:r w:rsidRPr="00580C10">
              <w:rPr>
                <w:rFonts w:ascii="Times New Roman" w:hAnsi="Times New Roman" w:cs="Times New Roman"/>
                <w:sz w:val="22"/>
              </w:rPr>
              <w:t>r</w:t>
            </w:r>
            <w:r w:rsidR="0045240A" w:rsidRPr="00580C10">
              <w:rPr>
                <w:rFonts w:ascii="Times New Roman" w:hAnsi="Times New Roman" w:cs="Times New Roman"/>
                <w:sz w:val="22"/>
              </w:rPr>
              <w:t xml:space="preserve">eviews.dbf, goals.dbf, updates.dbf, requirements.dbf, </w:t>
            </w:r>
            <w:proofErr w:type="gramStart"/>
            <w:r w:rsidR="0045240A" w:rsidRPr="00580C10">
              <w:rPr>
                <w:rFonts w:ascii="Times New Roman" w:hAnsi="Times New Roman" w:cs="Times New Roman"/>
                <w:sz w:val="22"/>
              </w:rPr>
              <w:t xml:space="preserve">course_student.dbf,   </w:t>
            </w:r>
            <w:proofErr w:type="gramEnd"/>
            <w:r w:rsidR="0045240A" w:rsidRPr="00580C10">
              <w:rPr>
                <w:rFonts w:ascii="Times New Roman" w:hAnsi="Times New Roman" w:cs="Times New Roman"/>
                <w:sz w:val="22"/>
              </w:rPr>
              <w:t xml:space="preserve">            id, teacher_id, category_id, level_id</w:t>
            </w:r>
          </w:p>
          <w:p w:rsidR="0045240A" w:rsidRPr="00580C10" w:rsidRDefault="00146D78" w:rsidP="00580C10">
            <w:pPr>
              <w:spacing w:line="240" w:lineRule="auto"/>
              <w:ind w:left="148"/>
              <w:rPr>
                <w:rFonts w:ascii="Times New Roman" w:hAnsi="Times New Roman" w:cs="Times New Roman"/>
              </w:rPr>
            </w:pPr>
            <w:r w:rsidRPr="00580C10">
              <w:rPr>
                <w:rFonts w:ascii="Times New Roman" w:hAnsi="Times New Roman" w:cs="Times New Roman"/>
                <w:sz w:val="22"/>
              </w:rPr>
              <w:t>l</w:t>
            </w:r>
            <w:r w:rsidR="0045240A" w:rsidRPr="00580C10">
              <w:rPr>
                <w:rFonts w:ascii="Times New Roman" w:hAnsi="Times New Roman" w:cs="Times New Roman"/>
                <w:sz w:val="22"/>
              </w:rPr>
              <w:t>evels.dbf, categories.dbf, teacher.dbf</w:t>
            </w:r>
          </w:p>
        </w:tc>
      </w:tr>
    </w:tbl>
    <w:p w:rsidR="0045240A" w:rsidRPr="00580C10" w:rsidRDefault="0045240A" w:rsidP="00580C10">
      <w:pPr>
        <w:spacing w:line="240" w:lineRule="auto"/>
        <w:rPr>
          <w:rFonts w:ascii="Times New Roman" w:hAnsi="Times New Roman" w:cs="Times New Roman"/>
        </w:rPr>
      </w:pPr>
    </w:p>
    <w:p w:rsidR="0002276D" w:rsidRPr="00580C10" w:rsidRDefault="0002276D" w:rsidP="00580C10">
      <w:pPr>
        <w:spacing w:line="240" w:lineRule="auto"/>
        <w:rPr>
          <w:rFonts w:ascii="Times New Roman" w:hAnsi="Times New Roman" w:cs="Times New Roman"/>
        </w:rPr>
      </w:pPr>
    </w:p>
    <w:p w:rsidR="0002276D" w:rsidRPr="00580C10" w:rsidRDefault="0002276D" w:rsidP="00580C10">
      <w:pPr>
        <w:spacing w:line="240" w:lineRule="auto"/>
        <w:rPr>
          <w:rFonts w:ascii="Times New Roman" w:hAnsi="Times New Roman" w:cs="Times New Roman"/>
        </w:rPr>
      </w:pPr>
    </w:p>
    <w:p w:rsidR="0002276D" w:rsidRPr="00580C10" w:rsidRDefault="0002276D" w:rsidP="00580C10">
      <w:pPr>
        <w:spacing w:line="240" w:lineRule="auto"/>
        <w:rPr>
          <w:rFonts w:ascii="Times New Roman" w:hAnsi="Times New Roman" w:cs="Times New Roman"/>
        </w:rPr>
      </w:pPr>
    </w:p>
    <w:tbl>
      <w:tblPr>
        <w:tblW w:w="11422" w:type="dxa"/>
        <w:tblInd w:w="-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422"/>
      </w:tblGrid>
      <w:tr w:rsidR="0002276D" w:rsidRPr="00580C10" w:rsidTr="000D0208">
        <w:trPr>
          <w:trHeight w:val="6205"/>
        </w:trPr>
        <w:tc>
          <w:tcPr>
            <w:tcW w:w="11422" w:type="dxa"/>
          </w:tcPr>
          <w:p w:rsidR="0002276D" w:rsidRPr="00580C10" w:rsidRDefault="008E0F77" w:rsidP="00580C10">
            <w:pPr>
              <w:spacing w:line="240" w:lineRule="auto"/>
              <w:ind w:left="176"/>
              <w:rPr>
                <w:rFonts w:ascii="Times New Roman" w:hAnsi="Times New Roman" w:cs="Times New Roman"/>
                <w:sz w:val="24"/>
                <w:lang w:val="es-ES"/>
              </w:rPr>
            </w:pPr>
            <w:r w:rsidRPr="00BE50EE">
              <w:rPr>
                <w:rFonts w:ascii="Times New Roman" w:hAnsi="Times New Roman" w:cs="Times New Roman"/>
                <w:sz w:val="24"/>
              </w:rPr>
              <w:lastRenderedPageBreak/>
              <w:t xml:space="preserve">   </w:t>
            </w:r>
            <w:r w:rsidR="0002276D"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Nombre del archivo: </w:t>
            </w:r>
            <w:proofErr w:type="spellStart"/>
            <w:r w:rsidR="0002276D" w:rsidRPr="00580C10">
              <w:rPr>
                <w:rFonts w:ascii="Times New Roman" w:hAnsi="Times New Roman" w:cs="Times New Roman"/>
                <w:sz w:val="24"/>
                <w:lang w:val="es-ES"/>
              </w:rPr>
              <w:t>goals.dbf</w:t>
            </w:r>
            <w:proofErr w:type="spellEnd"/>
            <w:r w:rsidR="0002276D"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                                                                           Fecha: 2018/8/23</w:t>
            </w:r>
          </w:p>
          <w:p w:rsidR="0002276D" w:rsidRPr="00580C10" w:rsidRDefault="008E0F77" w:rsidP="00580C10">
            <w:pPr>
              <w:spacing w:line="240" w:lineRule="auto"/>
              <w:ind w:left="176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</w:t>
            </w:r>
            <w:r w:rsidR="0002276D" w:rsidRPr="00580C10">
              <w:rPr>
                <w:rFonts w:ascii="Times New Roman" w:hAnsi="Times New Roman" w:cs="Times New Roman"/>
                <w:sz w:val="24"/>
                <w:lang w:val="es-ES"/>
              </w:rPr>
              <w:t>Descripción: Tabla que contiene las metas o alcances de cada curso.</w:t>
            </w:r>
          </w:p>
          <w:tbl>
            <w:tblPr>
              <w:tblStyle w:val="Tablafinanciera"/>
              <w:tblW w:w="0" w:type="auto"/>
              <w:tblInd w:w="176" w:type="dxa"/>
              <w:tblLook w:val="04A0" w:firstRow="1" w:lastRow="0" w:firstColumn="1" w:lastColumn="0" w:noHBand="0" w:noVBand="1"/>
            </w:tblPr>
            <w:tblGrid>
              <w:gridCol w:w="1145"/>
              <w:gridCol w:w="2915"/>
              <w:gridCol w:w="2237"/>
              <w:gridCol w:w="4789"/>
            </w:tblGrid>
            <w:tr w:rsidR="0002276D" w:rsidRPr="00580C10" w:rsidTr="000227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2276D" w:rsidRPr="00580C10" w:rsidRDefault="0002276D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02276D" w:rsidRPr="00BE50EE" w:rsidTr="000227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2276D" w:rsidRPr="00580C10" w:rsidRDefault="0002276D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02276D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02276D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única de cada meta o alcance del curso</w:t>
                  </w:r>
                </w:p>
              </w:tc>
            </w:tr>
            <w:tr w:rsidR="0002276D" w:rsidRPr="00BE50EE" w:rsidTr="000227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2276D" w:rsidRPr="00580C10" w:rsidRDefault="0002276D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Course_id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2276D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02276D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del curso al que pertenece dicha meta o alcance</w:t>
                  </w:r>
                </w:p>
              </w:tc>
            </w:tr>
            <w:tr w:rsidR="0002276D" w:rsidRPr="00BE50EE" w:rsidTr="000227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2276D" w:rsidRPr="00580C10" w:rsidRDefault="0002276D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Goal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 de la meta o alcance que se tiene para el curso relacionado</w:t>
                  </w:r>
                </w:p>
              </w:tc>
            </w:tr>
            <w:tr w:rsidR="0002276D" w:rsidRPr="00BE50EE" w:rsidTr="000227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2276D" w:rsidRPr="00580C10" w:rsidRDefault="0002276D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creación de la meta o alcance</w:t>
                  </w:r>
                </w:p>
              </w:tc>
            </w:tr>
            <w:tr w:rsidR="0002276D" w:rsidRPr="00BE50EE" w:rsidTr="000227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2276D" w:rsidRPr="00580C10" w:rsidRDefault="0002276D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02276D" w:rsidRPr="00580C10" w:rsidRDefault="0002276D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actualización o edición de la meta o alcance</w:t>
                  </w:r>
                </w:p>
              </w:tc>
            </w:tr>
          </w:tbl>
          <w:p w:rsidR="0002276D" w:rsidRPr="00580C10" w:rsidRDefault="0002276D" w:rsidP="00580C10">
            <w:pPr>
              <w:spacing w:line="240" w:lineRule="auto"/>
              <w:ind w:left="176"/>
              <w:rPr>
                <w:rFonts w:ascii="Times New Roman" w:hAnsi="Times New Roman" w:cs="Times New Roman"/>
                <w:lang w:val="es-ES"/>
              </w:rPr>
            </w:pPr>
          </w:p>
          <w:p w:rsidR="0002276D" w:rsidRPr="00580C10" w:rsidRDefault="0002276D" w:rsidP="00580C10">
            <w:pPr>
              <w:spacing w:line="240" w:lineRule="auto"/>
              <w:ind w:left="176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>Relaciones:                                                                                                                           Campos clave:</w:t>
            </w:r>
          </w:p>
          <w:p w:rsidR="0002276D" w:rsidRPr="00580C10" w:rsidRDefault="00146D78" w:rsidP="00580C10">
            <w:pPr>
              <w:spacing w:line="240" w:lineRule="auto"/>
              <w:ind w:left="176"/>
              <w:rPr>
                <w:rFonts w:ascii="Times New Roman" w:hAnsi="Times New Roman" w:cs="Times New Roman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</w:rPr>
              <w:t>c</w:t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>ourses.dbf</w:t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  <w:t>id, course_id</w:t>
            </w:r>
            <w:r w:rsidR="0002276D" w:rsidRPr="00580C10">
              <w:rPr>
                <w:rFonts w:ascii="Times New Roman" w:hAnsi="Times New Roman" w:cs="Times New Roman"/>
                <w:sz w:val="24"/>
              </w:rPr>
              <w:tab/>
            </w:r>
            <w:r w:rsidR="0002276D" w:rsidRPr="00580C10">
              <w:rPr>
                <w:rFonts w:ascii="Times New Roman" w:hAnsi="Times New Roman" w:cs="Times New Roman"/>
              </w:rPr>
              <w:tab/>
            </w:r>
            <w:r w:rsidR="0002276D" w:rsidRPr="00580C10">
              <w:rPr>
                <w:rFonts w:ascii="Times New Roman" w:hAnsi="Times New Roman" w:cs="Times New Roman"/>
              </w:rPr>
              <w:tab/>
            </w:r>
            <w:r w:rsidR="0002276D" w:rsidRPr="00580C10">
              <w:rPr>
                <w:rFonts w:ascii="Times New Roman" w:hAnsi="Times New Roman" w:cs="Times New Roman"/>
              </w:rPr>
              <w:tab/>
            </w:r>
            <w:r w:rsidR="0002276D" w:rsidRPr="00580C10">
              <w:rPr>
                <w:rFonts w:ascii="Times New Roman" w:hAnsi="Times New Roman" w:cs="Times New Roman"/>
              </w:rPr>
              <w:tab/>
            </w:r>
            <w:r w:rsidR="0002276D" w:rsidRPr="00580C10">
              <w:rPr>
                <w:rFonts w:ascii="Times New Roman" w:hAnsi="Times New Roman" w:cs="Times New Roman"/>
              </w:rPr>
              <w:tab/>
            </w:r>
            <w:r w:rsidR="0002276D" w:rsidRPr="00580C10">
              <w:rPr>
                <w:rFonts w:ascii="Times New Roman" w:hAnsi="Times New Roman" w:cs="Times New Roman"/>
              </w:rPr>
              <w:tab/>
            </w:r>
            <w:r w:rsidR="0002276D" w:rsidRPr="00580C10">
              <w:rPr>
                <w:rFonts w:ascii="Times New Roman" w:hAnsi="Times New Roman" w:cs="Times New Roman"/>
              </w:rPr>
              <w:tab/>
            </w:r>
            <w:r w:rsidR="0002276D" w:rsidRPr="00580C10">
              <w:rPr>
                <w:rFonts w:ascii="Times New Roman" w:hAnsi="Times New Roman" w:cs="Times New Roman"/>
              </w:rPr>
              <w:tab/>
            </w:r>
          </w:p>
        </w:tc>
      </w:tr>
    </w:tbl>
    <w:p w:rsidR="004C0796" w:rsidRPr="00580C10" w:rsidRDefault="004C0796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tbl>
      <w:tblPr>
        <w:tblW w:w="1119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"/>
        <w:gridCol w:w="11181"/>
      </w:tblGrid>
      <w:tr w:rsidR="004C0796" w:rsidRPr="00580C10" w:rsidTr="000D0208">
        <w:trPr>
          <w:trHeight w:val="7906"/>
        </w:trPr>
        <w:tc>
          <w:tcPr>
            <w:tcW w:w="11199" w:type="dxa"/>
            <w:gridSpan w:val="2"/>
          </w:tcPr>
          <w:p w:rsidR="004C0796" w:rsidRPr="00580C10" w:rsidRDefault="004C0796" w:rsidP="00580C10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lastRenderedPageBreak/>
              <w:t xml:space="preserve">  </w:t>
            </w:r>
            <w:r w:rsidR="008E0F77"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>Nombre del archivo: levels.dbf                                                                                        Fecha: 2018/8/23</w:t>
            </w:r>
          </w:p>
          <w:p w:rsidR="004C0796" w:rsidRPr="00580C10" w:rsidRDefault="008E0F77" w:rsidP="00580C10">
            <w:pPr>
              <w:spacing w:line="240" w:lineRule="auto"/>
              <w:ind w:left="120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</w:t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>Descripción: Tabla que contiene datos de la complejidad del curso.</w:t>
            </w:r>
          </w:p>
          <w:tbl>
            <w:tblPr>
              <w:tblStyle w:val="Tablafinanciera"/>
              <w:tblW w:w="0" w:type="auto"/>
              <w:tblInd w:w="120" w:type="dxa"/>
              <w:tblLook w:val="04A0" w:firstRow="1" w:lastRow="0" w:firstColumn="1" w:lastColumn="0" w:noHBand="0" w:noVBand="1"/>
            </w:tblPr>
            <w:tblGrid>
              <w:gridCol w:w="1145"/>
              <w:gridCol w:w="3148"/>
              <w:gridCol w:w="2425"/>
              <w:gridCol w:w="4201"/>
            </w:tblGrid>
            <w:tr w:rsidR="004C0796" w:rsidRPr="00580C10" w:rsidTr="004C07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C0796" w:rsidRPr="00580C10" w:rsidRDefault="004C07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4C0796" w:rsidRPr="00BE50EE" w:rsidTr="004C07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C0796" w:rsidRPr="00580C10" w:rsidRDefault="004C07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4C0796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4C0796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único de la dificultad del curso</w:t>
                  </w:r>
                </w:p>
              </w:tc>
            </w:tr>
            <w:tr w:rsidR="004C0796" w:rsidRPr="00BE50EE" w:rsidTr="004C07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C0796" w:rsidRPr="00580C10" w:rsidRDefault="004C07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Name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Nombre de la dificultad del curso</w:t>
                  </w:r>
                </w:p>
              </w:tc>
            </w:tr>
            <w:tr w:rsidR="004C0796" w:rsidRPr="00BE50EE" w:rsidTr="004C07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C0796" w:rsidRPr="00580C10" w:rsidRDefault="004C07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Description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Text</w:t>
                  </w: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65,535</w:t>
                  </w: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 de la dificultad del curso</w:t>
                  </w:r>
                </w:p>
              </w:tc>
            </w:tr>
            <w:tr w:rsidR="004C0796" w:rsidRPr="00BE50EE" w:rsidTr="004C07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C0796" w:rsidRPr="00580C10" w:rsidRDefault="004C07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creación del campo</w:t>
                  </w:r>
                </w:p>
              </w:tc>
            </w:tr>
            <w:tr w:rsidR="004C0796" w:rsidRPr="00BE50EE" w:rsidTr="004C07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4C0796" w:rsidRPr="00580C10" w:rsidRDefault="004C07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4C0796" w:rsidRPr="00580C10" w:rsidRDefault="004C07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actualización o modificación del campo</w:t>
                  </w:r>
                </w:p>
              </w:tc>
            </w:tr>
          </w:tbl>
          <w:p w:rsidR="004C0796" w:rsidRPr="00580C10" w:rsidRDefault="00580C10" w:rsidP="00580C10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   </w:t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>Relaciones                                                                                                                            Campos clave:</w:t>
            </w:r>
          </w:p>
          <w:p w:rsidR="004C0796" w:rsidRPr="00580C10" w:rsidRDefault="00580C10" w:rsidP="00580C10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   </w:t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>c</w:t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>ourses.dbf</w:t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4C07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id</w:t>
            </w:r>
          </w:p>
          <w:p w:rsidR="004C0796" w:rsidRPr="00580C10" w:rsidRDefault="004C0796" w:rsidP="00580C10">
            <w:pPr>
              <w:spacing w:line="240" w:lineRule="auto"/>
              <w:ind w:left="120"/>
              <w:rPr>
                <w:rFonts w:ascii="Times New Roman" w:hAnsi="Times New Roman" w:cs="Times New Roman"/>
                <w:lang w:val="es-ES"/>
              </w:rPr>
            </w:pPr>
            <w:r w:rsidRPr="00580C10">
              <w:rPr>
                <w:rFonts w:ascii="Times New Roman" w:hAnsi="Times New Roman" w:cs="Times New Roman"/>
                <w:lang w:val="es-ES"/>
              </w:rPr>
              <w:t xml:space="preserve">:                                                                                                                            </w:t>
            </w:r>
          </w:p>
        </w:tc>
      </w:tr>
      <w:tr w:rsidR="0056229F" w:rsidRPr="00580C10" w:rsidTr="000D0208">
        <w:trPr>
          <w:gridBefore w:val="1"/>
          <w:wBefore w:w="18" w:type="dxa"/>
          <w:trHeight w:val="5354"/>
        </w:trPr>
        <w:tc>
          <w:tcPr>
            <w:tcW w:w="11181" w:type="dxa"/>
          </w:tcPr>
          <w:p w:rsidR="0056229F" w:rsidRPr="00580C10" w:rsidRDefault="008E0F77" w:rsidP="00580C10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lastRenderedPageBreak/>
              <w:t xml:space="preserve">      </w:t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>Nombre del archivo: requirements.dbf                                                                          Fecha: 2018/8/23</w:t>
            </w:r>
          </w:p>
          <w:p w:rsidR="0056229F" w:rsidRPr="00580C10" w:rsidRDefault="008E0F77" w:rsidP="00580C10">
            <w:pPr>
              <w:spacing w:line="240" w:lineRule="auto"/>
              <w:ind w:left="102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</w:t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>Descripción: Tabla que contiene los requisitos para tomar el curso o conocimientos previos</w:t>
            </w:r>
          </w:p>
          <w:tbl>
            <w:tblPr>
              <w:tblStyle w:val="Tablafinanciera"/>
              <w:tblW w:w="0" w:type="auto"/>
              <w:tblInd w:w="102" w:type="dxa"/>
              <w:tblLook w:val="04A0" w:firstRow="1" w:lastRow="0" w:firstColumn="1" w:lastColumn="0" w:noHBand="0" w:noVBand="1"/>
            </w:tblPr>
            <w:tblGrid>
              <w:gridCol w:w="1267"/>
              <w:gridCol w:w="2991"/>
              <w:gridCol w:w="2298"/>
              <w:gridCol w:w="4363"/>
            </w:tblGrid>
            <w:tr w:rsidR="0056229F" w:rsidRPr="00580C10" w:rsidTr="0056229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6229F" w:rsidRPr="00580C10" w:rsidRDefault="0056229F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56229F" w:rsidRPr="00BE50EE" w:rsidTr="0056229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6229F" w:rsidRPr="00580C10" w:rsidRDefault="0056229F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56229F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56229F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que identificación única de cada requisito</w:t>
                  </w:r>
                </w:p>
              </w:tc>
            </w:tr>
            <w:tr w:rsidR="0056229F" w:rsidRPr="00BE50EE" w:rsidTr="0056229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6229F" w:rsidRPr="00580C10" w:rsidRDefault="0056229F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Course_id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56229F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56229F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del curso al que pertenece el requisito</w:t>
                  </w:r>
                </w:p>
              </w:tc>
            </w:tr>
            <w:tr w:rsidR="0056229F" w:rsidRPr="00BE50EE" w:rsidTr="0056229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6229F" w:rsidRPr="00580C10" w:rsidRDefault="0056229F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Requirement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 del requisito para tomar el curso</w:t>
                  </w:r>
                </w:p>
              </w:tc>
            </w:tr>
            <w:tr w:rsidR="0056229F" w:rsidRPr="00BE50EE" w:rsidTr="0056229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6229F" w:rsidRPr="00580C10" w:rsidRDefault="0056229F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creación del requisito</w:t>
                  </w:r>
                </w:p>
              </w:tc>
            </w:tr>
            <w:tr w:rsidR="0056229F" w:rsidRPr="00BE50EE" w:rsidTr="0056229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6229F" w:rsidRPr="00580C10" w:rsidRDefault="0056229F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56229F" w:rsidRPr="00580C10" w:rsidRDefault="0056229F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modificación o actualización del requisito</w:t>
                  </w:r>
                </w:p>
              </w:tc>
            </w:tr>
          </w:tbl>
          <w:p w:rsidR="0056229F" w:rsidRPr="00580C10" w:rsidRDefault="0056229F" w:rsidP="00580C10">
            <w:pPr>
              <w:spacing w:line="240" w:lineRule="auto"/>
              <w:ind w:left="102"/>
              <w:rPr>
                <w:rFonts w:ascii="Times New Roman" w:hAnsi="Times New Roman" w:cs="Times New Roman"/>
                <w:lang w:val="es-ES"/>
              </w:rPr>
            </w:pPr>
          </w:p>
          <w:p w:rsidR="0056229F" w:rsidRPr="00580C10" w:rsidRDefault="0056229F" w:rsidP="00580C10">
            <w:pPr>
              <w:spacing w:line="240" w:lineRule="auto"/>
              <w:ind w:left="102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>Relaciones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Campos clave:</w:t>
            </w:r>
          </w:p>
          <w:p w:rsidR="0056229F" w:rsidRPr="00580C10" w:rsidRDefault="00146D78" w:rsidP="00580C10">
            <w:pPr>
              <w:spacing w:line="240" w:lineRule="auto"/>
              <w:ind w:left="102"/>
              <w:rPr>
                <w:rFonts w:ascii="Times New Roman" w:hAnsi="Times New Roman" w:cs="Times New Roman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>c</w:t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>ourses.dbf</w:t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56229F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id, course_id</w:t>
            </w:r>
          </w:p>
        </w:tc>
      </w:tr>
    </w:tbl>
    <w:p w:rsidR="009A5F54" w:rsidRPr="00580C10" w:rsidRDefault="009A5F54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tbl>
      <w:tblPr>
        <w:tblW w:w="22397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4"/>
        <w:gridCol w:w="21923"/>
      </w:tblGrid>
      <w:tr w:rsidR="009A5F54" w:rsidRPr="00580C10" w:rsidTr="000D0208">
        <w:trPr>
          <w:gridBefore w:val="1"/>
          <w:wBefore w:w="474" w:type="dxa"/>
          <w:trHeight w:val="6426"/>
        </w:trPr>
        <w:tc>
          <w:tcPr>
            <w:tcW w:w="21923" w:type="dxa"/>
          </w:tcPr>
          <w:p w:rsidR="009A5F54" w:rsidRPr="00580C10" w:rsidRDefault="008E0F77" w:rsidP="00580C10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lastRenderedPageBreak/>
              <w:t xml:space="preserve">    </w:t>
            </w:r>
            <w:r w:rsidR="009A5F54" w:rsidRPr="00580C10">
              <w:rPr>
                <w:rFonts w:ascii="Times New Roman" w:hAnsi="Times New Roman" w:cs="Times New Roman"/>
                <w:sz w:val="24"/>
                <w:lang w:val="es-ES"/>
              </w:rPr>
              <w:t>Nombre del archivo: reviews.dbf</w:t>
            </w:r>
            <w:r w:rsidR="009A5F54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9A5F54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9A5F54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9A5F54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9A5F54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9A5F54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9A5F54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9A5F54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Fecha: 2018/8/23</w:t>
            </w:r>
          </w:p>
          <w:p w:rsidR="009A5F54" w:rsidRPr="00580C10" w:rsidRDefault="008E0F77" w:rsidP="00580C10">
            <w:pPr>
              <w:spacing w:line="240" w:lineRule="auto"/>
              <w:ind w:left="87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</w:t>
            </w:r>
            <w:r w:rsidR="009A5F54" w:rsidRPr="00580C10">
              <w:rPr>
                <w:rFonts w:ascii="Times New Roman" w:hAnsi="Times New Roman" w:cs="Times New Roman"/>
                <w:sz w:val="24"/>
                <w:lang w:val="es-ES"/>
              </w:rPr>
              <w:t>Descripción: Tabla que contiene las valoraciones de los cursos.</w:t>
            </w:r>
          </w:p>
          <w:tbl>
            <w:tblPr>
              <w:tblStyle w:val="Tablafinanciera"/>
              <w:tblW w:w="10957" w:type="dxa"/>
              <w:tblInd w:w="87" w:type="dxa"/>
              <w:tblLook w:val="04A0" w:firstRow="1" w:lastRow="0" w:firstColumn="1" w:lastColumn="0" w:noHBand="0" w:noVBand="1"/>
            </w:tblPr>
            <w:tblGrid>
              <w:gridCol w:w="1145"/>
              <w:gridCol w:w="3004"/>
              <w:gridCol w:w="2308"/>
              <w:gridCol w:w="4500"/>
            </w:tblGrid>
            <w:tr w:rsidR="009A5F54" w:rsidRPr="00580C10" w:rsidTr="009A5F5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9A5F54" w:rsidRPr="00580C10" w:rsidRDefault="009A5F54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9A5F54" w:rsidRPr="00BE50EE" w:rsidTr="009A5F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9A5F54" w:rsidRPr="00580C10" w:rsidRDefault="009A5F54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9A5F54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9A5F54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única de cada valoración</w:t>
                  </w:r>
                </w:p>
              </w:tc>
            </w:tr>
            <w:tr w:rsidR="009A5F54" w:rsidRPr="00BE50EE" w:rsidTr="009A5F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9A5F54" w:rsidRPr="00580C10" w:rsidRDefault="009A5F54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Course_id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9A5F54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9A5F54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del curso al que pertenece la valoración</w:t>
                  </w:r>
                </w:p>
              </w:tc>
            </w:tr>
            <w:tr w:rsidR="009A5F54" w:rsidRPr="00BE50EE" w:rsidTr="009A5F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9A5F54" w:rsidRPr="00580C10" w:rsidRDefault="009A5F54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User_id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9A5F54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9A5F54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del usuario que dio una valoración</w:t>
                  </w:r>
                </w:p>
              </w:tc>
            </w:tr>
            <w:tr w:rsidR="009A5F54" w:rsidRPr="00BE50EE" w:rsidTr="009A5F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9A5F54" w:rsidRPr="00580C10" w:rsidRDefault="009A5F54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Rating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</w:p>
              </w:tc>
              <w:tc>
                <w:tcPr>
                  <w:tcW w:w="0" w:type="auto"/>
                </w:tcPr>
                <w:p w:rsidR="009A5F54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11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Cantidad de estrellas que dio en la valoración</w:t>
                  </w:r>
                </w:p>
              </w:tc>
            </w:tr>
            <w:tr w:rsidR="009A5F54" w:rsidRPr="00BE50EE" w:rsidTr="009A5F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9A5F54" w:rsidRPr="00580C10" w:rsidRDefault="009A5F54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Comment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Text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65,535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Comentario que el usuario otorgo para el curso</w:t>
                  </w:r>
                </w:p>
              </w:tc>
            </w:tr>
            <w:tr w:rsidR="009A5F54" w:rsidRPr="00BE50EE" w:rsidTr="009A5F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9A5F54" w:rsidRPr="00580C10" w:rsidRDefault="009A5F54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creación de la valoración</w:t>
                  </w:r>
                </w:p>
              </w:tc>
            </w:tr>
            <w:tr w:rsidR="009A5F54" w:rsidRPr="00BE50EE" w:rsidTr="009A5F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9A5F54" w:rsidRPr="00580C10" w:rsidRDefault="009A5F54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9A5F54" w:rsidRPr="00580C10" w:rsidRDefault="009A5F54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modificación o actualización de la valoración</w:t>
                  </w:r>
                </w:p>
              </w:tc>
            </w:tr>
          </w:tbl>
          <w:p w:rsidR="009A5F54" w:rsidRPr="00580C10" w:rsidRDefault="009A5F54" w:rsidP="00580C10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BE50EE">
              <w:rPr>
                <w:rFonts w:ascii="Times New Roman" w:hAnsi="Times New Roman" w:cs="Times New Roman"/>
                <w:sz w:val="24"/>
                <w:lang w:val="es-ES"/>
              </w:rPr>
              <w:t xml:space="preserve">    </w:t>
            </w:r>
            <w:proofErr w:type="spellStart"/>
            <w:r w:rsidRPr="00580C10">
              <w:rPr>
                <w:rFonts w:ascii="Times New Roman" w:hAnsi="Times New Roman" w:cs="Times New Roman"/>
                <w:sz w:val="24"/>
              </w:rPr>
              <w:t>Relaciones</w:t>
            </w:r>
            <w:proofErr w:type="spellEnd"/>
            <w:r w:rsidRPr="00580C10">
              <w:rPr>
                <w:rFonts w:ascii="Times New Roman" w:hAnsi="Times New Roman" w:cs="Times New Roman"/>
                <w:sz w:val="24"/>
              </w:rPr>
              <w:t xml:space="preserve">                                                                                                                          Campos clave</w:t>
            </w:r>
          </w:p>
          <w:p w:rsidR="009A5F54" w:rsidRPr="00580C10" w:rsidRDefault="009A5F54" w:rsidP="00580C10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580C10">
              <w:rPr>
                <w:rFonts w:ascii="Times New Roman" w:hAnsi="Times New Roman" w:cs="Times New Roman"/>
                <w:sz w:val="24"/>
              </w:rPr>
              <w:t xml:space="preserve">   </w:t>
            </w:r>
            <w:r w:rsidR="00146D78" w:rsidRPr="00580C10">
              <w:rPr>
                <w:rFonts w:ascii="Times New Roman" w:hAnsi="Times New Roman" w:cs="Times New Roman"/>
                <w:sz w:val="24"/>
              </w:rPr>
              <w:t>c</w:t>
            </w:r>
            <w:r w:rsidRPr="00580C10">
              <w:rPr>
                <w:rFonts w:ascii="Times New Roman" w:hAnsi="Times New Roman" w:cs="Times New Roman"/>
                <w:sz w:val="24"/>
              </w:rPr>
              <w:t>ourses.dbf</w:t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  <w:t>id, course_id</w:t>
            </w:r>
          </w:p>
          <w:p w:rsidR="009A5F54" w:rsidRPr="00580C10" w:rsidRDefault="009A5F54" w:rsidP="00580C10">
            <w:pPr>
              <w:spacing w:line="240" w:lineRule="auto"/>
              <w:ind w:left="87"/>
              <w:rPr>
                <w:rFonts w:ascii="Times New Roman" w:hAnsi="Times New Roman" w:cs="Times New Roman"/>
              </w:rPr>
            </w:pPr>
            <w:r w:rsidRPr="00580C10">
              <w:rPr>
                <w:rFonts w:ascii="Times New Roman" w:hAnsi="Times New Roman" w:cs="Times New Roman"/>
              </w:rPr>
              <w:t xml:space="preserve">: </w:t>
            </w:r>
            <w:r w:rsidRPr="00580C10">
              <w:rPr>
                <w:rFonts w:ascii="Times New Roman" w:hAnsi="Times New Roman" w:cs="Times New Roman"/>
              </w:rPr>
              <w:tab/>
            </w:r>
            <w:r w:rsidRPr="00580C10">
              <w:rPr>
                <w:rFonts w:ascii="Times New Roman" w:hAnsi="Times New Roman" w:cs="Times New Roman"/>
              </w:rPr>
              <w:tab/>
            </w:r>
            <w:r w:rsidRPr="00580C10">
              <w:rPr>
                <w:rFonts w:ascii="Times New Roman" w:hAnsi="Times New Roman" w:cs="Times New Roman"/>
              </w:rPr>
              <w:tab/>
            </w:r>
            <w:r w:rsidRPr="00580C10">
              <w:rPr>
                <w:rFonts w:ascii="Times New Roman" w:hAnsi="Times New Roman" w:cs="Times New Roman"/>
              </w:rPr>
              <w:tab/>
            </w:r>
            <w:r w:rsidRPr="00580C10">
              <w:rPr>
                <w:rFonts w:ascii="Times New Roman" w:hAnsi="Times New Roman" w:cs="Times New Roman"/>
              </w:rPr>
              <w:tab/>
            </w:r>
            <w:r w:rsidRPr="00580C10">
              <w:rPr>
                <w:rFonts w:ascii="Times New Roman" w:hAnsi="Times New Roman" w:cs="Times New Roman"/>
              </w:rPr>
              <w:tab/>
            </w:r>
            <w:r w:rsidRPr="00580C10">
              <w:rPr>
                <w:rFonts w:ascii="Times New Roman" w:hAnsi="Times New Roman" w:cs="Times New Roman"/>
              </w:rPr>
              <w:tab/>
            </w:r>
            <w:r w:rsidRPr="00580C10">
              <w:rPr>
                <w:rFonts w:ascii="Times New Roman" w:hAnsi="Times New Roman" w:cs="Times New Roman"/>
              </w:rPr>
              <w:tab/>
            </w:r>
            <w:r w:rsidRPr="00580C10">
              <w:rPr>
                <w:rFonts w:ascii="Times New Roman" w:hAnsi="Times New Roman" w:cs="Times New Roman"/>
              </w:rPr>
              <w:tab/>
            </w:r>
            <w:r w:rsidRPr="00580C10">
              <w:rPr>
                <w:rFonts w:ascii="Times New Roman" w:hAnsi="Times New Roman" w:cs="Times New Roman"/>
              </w:rPr>
              <w:tab/>
              <w:t>:</w:t>
            </w:r>
          </w:p>
        </w:tc>
      </w:tr>
      <w:tr w:rsidR="00146D78" w:rsidRPr="00580C10" w:rsidTr="000D0208">
        <w:trPr>
          <w:trHeight w:val="5259"/>
        </w:trPr>
        <w:tc>
          <w:tcPr>
            <w:tcW w:w="22397" w:type="dxa"/>
            <w:gridSpan w:val="2"/>
          </w:tcPr>
          <w:p w:rsidR="00146D78" w:rsidRPr="00580C10" w:rsidRDefault="008E0F77" w:rsidP="00580C10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  </w:t>
            </w:r>
            <w:r w:rsidR="00FD2087">
              <w:rPr>
                <w:rFonts w:ascii="Times New Roman" w:hAnsi="Times New Roman" w:cs="Times New Roman"/>
                <w:sz w:val="24"/>
                <w:lang w:val="es-ES"/>
              </w:rPr>
              <w:t xml:space="preserve"> </w:t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>Nombre del archivo: roles.dbf</w:t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Fecha: 2018/8/23</w:t>
            </w:r>
          </w:p>
          <w:p w:rsidR="00146D78" w:rsidRPr="00580C10" w:rsidRDefault="008E0F77" w:rsidP="00580C10">
            <w:pPr>
              <w:spacing w:line="240" w:lineRule="auto"/>
              <w:ind w:left="180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</w:t>
            </w:r>
            <w:r w:rsidR="00146D78" w:rsidRPr="00580C10">
              <w:rPr>
                <w:rFonts w:ascii="Times New Roman" w:hAnsi="Times New Roman" w:cs="Times New Roman"/>
                <w:sz w:val="24"/>
                <w:lang w:val="es-ES"/>
              </w:rPr>
              <w:t>Descripción: Tabla que contienen los roles que trabajan dentro del sistema</w:t>
            </w:r>
          </w:p>
          <w:tbl>
            <w:tblPr>
              <w:tblStyle w:val="Tablafinanciera"/>
              <w:tblW w:w="0" w:type="auto"/>
              <w:tblInd w:w="347" w:type="dxa"/>
              <w:tblLook w:val="04A0" w:firstRow="1" w:lastRow="0" w:firstColumn="1" w:lastColumn="0" w:noHBand="0" w:noVBand="1"/>
            </w:tblPr>
            <w:tblGrid>
              <w:gridCol w:w="1145"/>
              <w:gridCol w:w="3453"/>
              <w:gridCol w:w="2669"/>
              <w:gridCol w:w="3658"/>
            </w:tblGrid>
            <w:tr w:rsidR="00146D78" w:rsidRPr="00580C10" w:rsidTr="000D020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45" w:type="dxa"/>
                </w:tcPr>
                <w:p w:rsidR="00146D78" w:rsidRPr="00580C10" w:rsidRDefault="00146D78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146D78" w:rsidRPr="00580C10" w:rsidRDefault="00146D78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 xml:space="preserve">Tipo </w:t>
                  </w:r>
                </w:p>
              </w:tc>
              <w:tc>
                <w:tcPr>
                  <w:tcW w:w="0" w:type="auto"/>
                </w:tcPr>
                <w:p w:rsidR="00146D78" w:rsidRPr="00580C10" w:rsidRDefault="00146D78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3658" w:type="dxa"/>
                </w:tcPr>
                <w:p w:rsidR="00146D78" w:rsidRPr="00580C10" w:rsidRDefault="00146D78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146D78" w:rsidRPr="00BE50EE" w:rsidTr="000D02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45" w:type="dxa"/>
                </w:tcPr>
                <w:p w:rsidR="00146D78" w:rsidRPr="00580C10" w:rsidRDefault="00146D78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146D78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146D78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3658" w:type="dxa"/>
                </w:tcPr>
                <w:p w:rsidR="000D0208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 xml:space="preserve">Número de identificación único de </w:t>
                  </w:r>
                </w:p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cada rol del sistema</w:t>
                  </w:r>
                </w:p>
              </w:tc>
            </w:tr>
            <w:tr w:rsidR="00146D78" w:rsidRPr="00BE50EE" w:rsidTr="000D02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45" w:type="dxa"/>
                </w:tcPr>
                <w:p w:rsidR="00146D78" w:rsidRPr="00580C10" w:rsidRDefault="00146D78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Name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3658" w:type="dxa"/>
                </w:tcPr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Nombre del rol dentro del sistema</w:t>
                  </w:r>
                </w:p>
              </w:tc>
            </w:tr>
            <w:tr w:rsidR="00146D78" w:rsidRPr="00BE50EE" w:rsidTr="000D02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45" w:type="dxa"/>
                </w:tcPr>
                <w:p w:rsidR="00146D78" w:rsidRPr="00580C10" w:rsidRDefault="00146D78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Description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Text</w:t>
                  </w:r>
                </w:p>
              </w:tc>
              <w:tc>
                <w:tcPr>
                  <w:tcW w:w="0" w:type="auto"/>
                </w:tcPr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65,535</w:t>
                  </w:r>
                </w:p>
              </w:tc>
              <w:tc>
                <w:tcPr>
                  <w:tcW w:w="3658" w:type="dxa"/>
                </w:tcPr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 de cada rol del sistema</w:t>
                  </w:r>
                </w:p>
              </w:tc>
            </w:tr>
            <w:tr w:rsidR="00146D78" w:rsidRPr="00BE50EE" w:rsidTr="000D02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45" w:type="dxa"/>
                </w:tcPr>
                <w:p w:rsidR="00146D78" w:rsidRPr="00580C10" w:rsidRDefault="00146D78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146D78" w:rsidRPr="00580C10" w:rsidRDefault="00146D78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3658" w:type="dxa"/>
                </w:tcPr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creación de cada rol del sistema</w:t>
                  </w:r>
                </w:p>
              </w:tc>
            </w:tr>
            <w:tr w:rsidR="00146D78" w:rsidRPr="00BE50EE" w:rsidTr="000D02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45" w:type="dxa"/>
                </w:tcPr>
                <w:p w:rsidR="00146D78" w:rsidRPr="00580C10" w:rsidRDefault="00146D78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146D78" w:rsidRPr="00580C10" w:rsidRDefault="00146D78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3658" w:type="dxa"/>
                </w:tcPr>
                <w:p w:rsidR="000D0208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 xml:space="preserve">Fecha de modificación o de actualización de </w:t>
                  </w:r>
                </w:p>
                <w:p w:rsidR="00146D78" w:rsidRPr="00580C10" w:rsidRDefault="00146D78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cada rol del sistema</w:t>
                  </w:r>
                </w:p>
              </w:tc>
            </w:tr>
          </w:tbl>
          <w:p w:rsidR="00146D78" w:rsidRPr="00580C10" w:rsidRDefault="00146D78" w:rsidP="00580C10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   Relaciones: 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 xml:space="preserve">                                                                                                                  Campos clave:</w:t>
            </w:r>
          </w:p>
          <w:p w:rsidR="00146D78" w:rsidRPr="00580C10" w:rsidRDefault="00146D78" w:rsidP="00580C10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    users.dbf 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 xml:space="preserve">          </w:t>
            </w:r>
            <w:r w:rsidR="000D0208">
              <w:rPr>
                <w:rFonts w:ascii="Times New Roman" w:hAnsi="Times New Roman" w:cs="Times New Roman"/>
                <w:sz w:val="24"/>
                <w:lang w:val="es-ES"/>
              </w:rPr>
              <w:t xml:space="preserve">        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id</w:t>
            </w:r>
          </w:p>
          <w:p w:rsidR="00146D78" w:rsidRPr="00580C10" w:rsidRDefault="00146D78" w:rsidP="00580C10">
            <w:pPr>
              <w:spacing w:line="240" w:lineRule="auto"/>
              <w:ind w:left="180"/>
              <w:rPr>
                <w:rFonts w:ascii="Times New Roman" w:hAnsi="Times New Roman" w:cs="Times New Roman"/>
                <w:lang w:val="es-ES"/>
              </w:rPr>
            </w:pPr>
            <w:r w:rsidRPr="00580C10">
              <w:rPr>
                <w:rFonts w:ascii="Times New Roman" w:hAnsi="Times New Roman" w:cs="Times New Roman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lang w:val="es-ES"/>
              </w:rPr>
              <w:tab/>
            </w:r>
          </w:p>
        </w:tc>
      </w:tr>
    </w:tbl>
    <w:tbl>
      <w:tblPr>
        <w:tblpPr w:leftFromText="141" w:rightFromText="141" w:vertAnchor="text" w:horzAnchor="margin" w:tblpY="-5038"/>
        <w:tblW w:w="113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79"/>
      </w:tblGrid>
      <w:tr w:rsidR="00FD2087" w:rsidRPr="00580C10" w:rsidTr="000D0208">
        <w:trPr>
          <w:trHeight w:val="6795"/>
        </w:trPr>
        <w:tc>
          <w:tcPr>
            <w:tcW w:w="11379" w:type="dxa"/>
          </w:tcPr>
          <w:p w:rsidR="000D0208" w:rsidRDefault="00FD2087" w:rsidP="00FD2087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lastRenderedPageBreak/>
              <w:t xml:space="preserve"> </w:t>
            </w:r>
          </w:p>
          <w:p w:rsidR="000D0208" w:rsidRDefault="000D0208" w:rsidP="00FD2087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</w:p>
          <w:p w:rsidR="00FD2087" w:rsidRPr="00580C10" w:rsidRDefault="00FD2087" w:rsidP="00FD2087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Nombre del archivo: students.dbf 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Fecha: 2018/8/23</w:t>
            </w:r>
          </w:p>
          <w:p w:rsidR="00FD2087" w:rsidRPr="00580C10" w:rsidRDefault="00FD2087" w:rsidP="00FD2087">
            <w:pPr>
              <w:spacing w:line="240" w:lineRule="auto"/>
              <w:ind w:left="133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 Descripción: Tabla que contiene la información de los estudiantes inscritos en la plataforma</w:t>
            </w:r>
          </w:p>
          <w:tbl>
            <w:tblPr>
              <w:tblStyle w:val="Tablafinanciera"/>
              <w:tblW w:w="11086" w:type="dxa"/>
              <w:tblInd w:w="133" w:type="dxa"/>
              <w:tblLook w:val="04A0" w:firstRow="1" w:lastRow="0" w:firstColumn="1" w:lastColumn="0" w:noHBand="0" w:noVBand="1"/>
            </w:tblPr>
            <w:tblGrid>
              <w:gridCol w:w="1145"/>
              <w:gridCol w:w="2878"/>
              <w:gridCol w:w="2207"/>
              <w:gridCol w:w="4856"/>
            </w:tblGrid>
            <w:tr w:rsidR="00FD2087" w:rsidRPr="00580C10" w:rsidTr="006C3F5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FD2087" w:rsidRPr="00BE50EE" w:rsidTr="006C3F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FD2087" w:rsidRPr="00FD2087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FD2087" w:rsidRPr="00580C10" w:rsidRDefault="004E751A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único para cada estudiante de la plataforma</w:t>
                  </w:r>
                </w:p>
              </w:tc>
            </w:tr>
            <w:tr w:rsidR="00FD2087" w:rsidRPr="00BE50EE" w:rsidTr="006C3F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User_id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FD2087" w:rsidRPr="00580C10" w:rsidRDefault="004E751A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de usuario que tiene el estudiante en la plataforma</w:t>
                  </w:r>
                </w:p>
              </w:tc>
            </w:tr>
            <w:tr w:rsidR="00FD2087" w:rsidRPr="00BE50EE" w:rsidTr="006C3F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Title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Título profesional del estudiante si es que posee uno</w:t>
                  </w:r>
                </w:p>
              </w:tc>
            </w:tr>
            <w:tr w:rsidR="00FD2087" w:rsidRPr="00BE50EE" w:rsidTr="006C3F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en que el usuario se convirtió en estudiante de la plataforma</w:t>
                  </w:r>
                </w:p>
              </w:tc>
            </w:tr>
            <w:tr w:rsidR="00FD2087" w:rsidRPr="00BE50EE" w:rsidTr="006C3F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FD2087" w:rsidRPr="00580C10" w:rsidRDefault="00FD2087" w:rsidP="00BE50EE">
                  <w:pPr>
                    <w:framePr w:hSpace="141" w:wrap="around" w:vAnchor="text" w:hAnchor="margin" w:y="-503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en la que un estudiante modifico sus datos en la plataforma</w:t>
                  </w:r>
                </w:p>
              </w:tc>
            </w:tr>
          </w:tbl>
          <w:p w:rsidR="00FD2087" w:rsidRPr="00580C10" w:rsidRDefault="00FD2087" w:rsidP="00FD2087">
            <w:pPr>
              <w:spacing w:line="240" w:lineRule="auto"/>
              <w:ind w:left="133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Relaciones: 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Campos clave:</w:t>
            </w:r>
          </w:p>
          <w:p w:rsidR="00FD2087" w:rsidRPr="00580C10" w:rsidRDefault="00FD2087" w:rsidP="00FD2087">
            <w:pPr>
              <w:spacing w:line="240" w:lineRule="auto"/>
              <w:ind w:left="133"/>
              <w:rPr>
                <w:rFonts w:ascii="Times New Roman" w:hAnsi="Times New Roman" w:cs="Times New Roman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</w:rPr>
              <w:t xml:space="preserve">course_student.dbf, users.dbf </w:t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</w:rPr>
              <w:tab/>
              <w:t xml:space="preserve">id, user_id </w:t>
            </w:r>
          </w:p>
        </w:tc>
      </w:tr>
    </w:tbl>
    <w:p w:rsidR="008E0F77" w:rsidRPr="00580C10" w:rsidRDefault="008E0F77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146D78" w:rsidRPr="00580C10" w:rsidRDefault="00146D78" w:rsidP="00580C10">
      <w:pPr>
        <w:spacing w:line="240" w:lineRule="auto"/>
        <w:rPr>
          <w:rFonts w:ascii="Times New Roman" w:hAnsi="Times New Roman" w:cs="Times New Roman"/>
        </w:rPr>
      </w:pPr>
    </w:p>
    <w:p w:rsidR="008E0F77" w:rsidRPr="00580C10" w:rsidRDefault="008E0F77" w:rsidP="00580C10">
      <w:pPr>
        <w:spacing w:line="240" w:lineRule="auto"/>
        <w:rPr>
          <w:rFonts w:ascii="Times New Roman" w:hAnsi="Times New Roman" w:cs="Times New Roman"/>
        </w:rPr>
      </w:pPr>
    </w:p>
    <w:p w:rsidR="008E0F77" w:rsidRPr="00580C10" w:rsidRDefault="00FD2087" w:rsidP="00FD2087">
      <w:pPr>
        <w:tabs>
          <w:tab w:val="left" w:pos="2044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W w:w="11288" w:type="dxa"/>
        <w:tblInd w:w="-1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64"/>
      </w:tblGrid>
      <w:tr w:rsidR="00035F9A" w:rsidRPr="00BE50EE" w:rsidTr="00035F9A">
        <w:trPr>
          <w:trHeight w:val="7764"/>
        </w:trPr>
        <w:tc>
          <w:tcPr>
            <w:tcW w:w="11288" w:type="dxa"/>
          </w:tcPr>
          <w:p w:rsidR="00035F9A" w:rsidRPr="00580C10" w:rsidRDefault="00035F9A" w:rsidP="00580C10">
            <w:pPr>
              <w:spacing w:line="240" w:lineRule="auto"/>
              <w:ind w:left="118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lastRenderedPageBreak/>
              <w:t xml:space="preserve">Nombre del archivo: subscriptions.dbf 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Fecha: 2018/8/23</w:t>
            </w:r>
          </w:p>
          <w:p w:rsidR="00035F9A" w:rsidRPr="00580C10" w:rsidRDefault="00035F9A" w:rsidP="00580C10">
            <w:pPr>
              <w:spacing w:line="240" w:lineRule="auto"/>
              <w:ind w:left="118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>Descripción: Tabla que contiene información de las suscripciones adquiridas por cada usuario</w:t>
            </w:r>
          </w:p>
          <w:tbl>
            <w:tblPr>
              <w:tblStyle w:val="Tablafinanciera"/>
              <w:tblW w:w="11086" w:type="dxa"/>
              <w:tblInd w:w="118" w:type="dxa"/>
              <w:tblLook w:val="04A0" w:firstRow="1" w:lastRow="0" w:firstColumn="1" w:lastColumn="0" w:noHBand="0" w:noVBand="1"/>
            </w:tblPr>
            <w:tblGrid>
              <w:gridCol w:w="1333"/>
              <w:gridCol w:w="2965"/>
              <w:gridCol w:w="2309"/>
              <w:gridCol w:w="4479"/>
            </w:tblGrid>
            <w:tr w:rsidR="00035F9A" w:rsidRPr="00580C10" w:rsidTr="00035F9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035F9A" w:rsidRPr="00BE50EE" w:rsidTr="00035F9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035F9A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035F9A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único para cada suscripción</w:t>
                  </w:r>
                </w:p>
              </w:tc>
            </w:tr>
            <w:tr w:rsidR="00035F9A" w:rsidRPr="00BE50EE" w:rsidTr="00035F9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User_id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35F9A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035F9A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del usuario que adquirió una suscripción</w:t>
                  </w:r>
                </w:p>
              </w:tc>
            </w:tr>
            <w:tr w:rsidR="00035F9A" w:rsidRPr="00BE50EE" w:rsidTr="00035F9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Name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Nombre de la suscripción adquirida por el usuario</w:t>
                  </w:r>
                </w:p>
              </w:tc>
            </w:tr>
            <w:tr w:rsidR="00035F9A" w:rsidRPr="00BE50EE" w:rsidTr="00035F9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Stripe_id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Código de suscripción otorgado por stripe</w:t>
                  </w:r>
                </w:p>
              </w:tc>
            </w:tr>
            <w:tr w:rsidR="00035F9A" w:rsidRPr="00BE50EE" w:rsidTr="00035F9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Stripe_plan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Plan adquirido por el usuario a través de stripe</w:t>
                  </w:r>
                </w:p>
              </w:tc>
            </w:tr>
            <w:tr w:rsidR="00035F9A" w:rsidRPr="00580C10" w:rsidTr="00035F9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Quantity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2147483647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Cantidad de suscripciones adquiridas</w:t>
                  </w:r>
                </w:p>
              </w:tc>
            </w:tr>
            <w:tr w:rsidR="00035F9A" w:rsidRPr="00BE50EE" w:rsidTr="00035F9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Trial_ends_at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en la que termina una suscripción de prueba</w:t>
                  </w:r>
                </w:p>
              </w:tc>
            </w:tr>
            <w:tr w:rsidR="00035F9A" w:rsidRPr="00BE50EE" w:rsidTr="00035F9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Ends_at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que termina la suscripción adquirida</w:t>
                  </w:r>
                </w:p>
              </w:tc>
            </w:tr>
            <w:tr w:rsidR="00035F9A" w:rsidRPr="00BE50EE" w:rsidTr="00035F9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en la que se adquirió la suscripción</w:t>
                  </w:r>
                </w:p>
              </w:tc>
            </w:tr>
            <w:tr w:rsidR="00035F9A" w:rsidRPr="00BE50EE" w:rsidTr="00035F9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035F9A" w:rsidRPr="00580C10" w:rsidRDefault="00035F9A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035F9A" w:rsidRPr="00580C10" w:rsidRDefault="00035F9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renovación de la suscripción</w:t>
                  </w:r>
                </w:p>
              </w:tc>
            </w:tr>
          </w:tbl>
          <w:p w:rsidR="00035F9A" w:rsidRPr="00580C10" w:rsidRDefault="00035F9A" w:rsidP="00580C10">
            <w:pPr>
              <w:spacing w:line="240" w:lineRule="auto"/>
              <w:ind w:left="118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Relaciones: 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Campos clave:</w:t>
            </w:r>
          </w:p>
          <w:p w:rsidR="00035F9A" w:rsidRPr="00580C10" w:rsidRDefault="00035F9A" w:rsidP="00580C10">
            <w:pPr>
              <w:spacing w:line="240" w:lineRule="auto"/>
              <w:ind w:left="118"/>
              <w:rPr>
                <w:rFonts w:ascii="Times New Roman" w:hAnsi="Times New Roman" w:cs="Times New Roman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>users.dbf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 xml:space="preserve">id, user_id </w:t>
            </w:r>
          </w:p>
        </w:tc>
      </w:tr>
    </w:tbl>
    <w:p w:rsidR="00035F9A" w:rsidRPr="00580C10" w:rsidRDefault="00035F9A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BF4CFE" w:rsidRPr="00580C10" w:rsidRDefault="00BF4CFE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BF4CFE" w:rsidRPr="00580C10" w:rsidRDefault="00BF4CFE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BF4CFE" w:rsidRPr="00580C10" w:rsidRDefault="00BF4CFE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BF4CFE" w:rsidRPr="00580C10" w:rsidRDefault="00BF4CFE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BF4CFE" w:rsidRPr="00580C10" w:rsidRDefault="00BF4CFE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BF4CFE" w:rsidRPr="00580C10" w:rsidRDefault="00BF4CFE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BF4CFE" w:rsidRPr="00580C10" w:rsidRDefault="00BF4CFE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BF4CFE" w:rsidRPr="00580C10" w:rsidRDefault="00BF4CFE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BF4CFE" w:rsidRPr="00580C10" w:rsidRDefault="00BF4CFE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tbl>
      <w:tblPr>
        <w:tblW w:w="0" w:type="auto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94"/>
      </w:tblGrid>
      <w:tr w:rsidR="00687896" w:rsidRPr="00BE50EE" w:rsidTr="00687896">
        <w:trPr>
          <w:trHeight w:val="5921"/>
        </w:trPr>
        <w:tc>
          <w:tcPr>
            <w:tcW w:w="10994" w:type="dxa"/>
          </w:tcPr>
          <w:p w:rsidR="00687896" w:rsidRPr="00580C10" w:rsidRDefault="00580C10" w:rsidP="00580C10">
            <w:pPr>
              <w:spacing w:line="240" w:lineRule="auto"/>
              <w:ind w:left="180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lastRenderedPageBreak/>
              <w:t xml:space="preserve">  </w:t>
            </w:r>
            <w:r w:rsidR="00687896" w:rsidRPr="00580C10">
              <w:rPr>
                <w:rFonts w:ascii="Times New Roman" w:hAnsi="Times New Roman" w:cs="Times New Roman"/>
                <w:sz w:val="24"/>
                <w:lang w:val="es-ES"/>
              </w:rPr>
              <w:t>Nombre del archivo: teachers.dbf</w:t>
            </w:r>
            <w:r w:rsidR="006878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6878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6878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6878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6878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6878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="006878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Fecha: 2018/8/23</w:t>
            </w:r>
            <w:r w:rsidR="00687896"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</w:p>
          <w:p w:rsidR="00687896" w:rsidRPr="00580C10" w:rsidRDefault="00580C10" w:rsidP="00580C10">
            <w:pPr>
              <w:spacing w:line="240" w:lineRule="auto"/>
              <w:ind w:left="180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</w:t>
            </w:r>
            <w:r w:rsidR="00687896" w:rsidRPr="00580C10">
              <w:rPr>
                <w:rFonts w:ascii="Times New Roman" w:hAnsi="Times New Roman" w:cs="Times New Roman"/>
                <w:sz w:val="24"/>
                <w:lang w:val="es-ES"/>
              </w:rPr>
              <w:t>Descripción: Tabla que contiene los datos de los profesores de la plataforma</w:t>
            </w:r>
          </w:p>
          <w:tbl>
            <w:tblPr>
              <w:tblStyle w:val="Tablafinanciera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1189"/>
              <w:gridCol w:w="3120"/>
              <w:gridCol w:w="2402"/>
              <w:gridCol w:w="3943"/>
            </w:tblGrid>
            <w:tr w:rsidR="00687896" w:rsidRPr="00580C10" w:rsidTr="006878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87896" w:rsidRPr="00580C10" w:rsidRDefault="006878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687896" w:rsidRPr="00BE50EE" w:rsidTr="006878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87896" w:rsidRPr="00580C10" w:rsidRDefault="006878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687896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687896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único para cada profesor</w:t>
                  </w:r>
                </w:p>
              </w:tc>
            </w:tr>
            <w:tr w:rsidR="00687896" w:rsidRPr="00BE50EE" w:rsidTr="006878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87896" w:rsidRPr="00580C10" w:rsidRDefault="006878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User_id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687896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687896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de usuario del profesor</w:t>
                  </w:r>
                </w:p>
              </w:tc>
            </w:tr>
            <w:tr w:rsidR="00687896" w:rsidRPr="00BE50EE" w:rsidTr="006878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87896" w:rsidRPr="00580C10" w:rsidRDefault="006878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Title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Título profesional del profesor si es que posee uno</w:t>
                  </w:r>
                </w:p>
              </w:tc>
            </w:tr>
            <w:tr w:rsidR="00687896" w:rsidRPr="00BE50EE" w:rsidTr="006878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87896" w:rsidRPr="00580C10" w:rsidRDefault="006878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Biography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Text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65,535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Biografía del profesor si es que decide introducir una</w:t>
                  </w:r>
                </w:p>
              </w:tc>
            </w:tr>
            <w:tr w:rsidR="00687896" w:rsidRPr="00BE50EE" w:rsidTr="006878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87896" w:rsidRPr="00580C10" w:rsidRDefault="006878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Website_url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Dirección web la página del profesor si tiene una</w:t>
                  </w:r>
                </w:p>
              </w:tc>
            </w:tr>
            <w:tr w:rsidR="00687896" w:rsidRPr="00BE50EE" w:rsidTr="006878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87896" w:rsidRPr="00580C10" w:rsidRDefault="006878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en la que un estudiante se convirtió en profesor</w:t>
                  </w:r>
                </w:p>
              </w:tc>
            </w:tr>
            <w:tr w:rsidR="00687896" w:rsidRPr="00BE50EE" w:rsidTr="0068789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87896" w:rsidRPr="00580C10" w:rsidRDefault="00687896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687896" w:rsidRPr="00580C10" w:rsidRDefault="00687896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en la que se cambiaron o actualizaron sus datos</w:t>
                  </w:r>
                </w:p>
              </w:tc>
            </w:tr>
          </w:tbl>
          <w:p w:rsidR="00687896" w:rsidRPr="00580C10" w:rsidRDefault="00687896" w:rsidP="00580C10">
            <w:pPr>
              <w:spacing w:line="240" w:lineRule="auto"/>
              <w:ind w:left="180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Relaciones: 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Campos clave:</w:t>
            </w:r>
          </w:p>
          <w:p w:rsidR="00687896" w:rsidRPr="00580C10" w:rsidRDefault="00687896" w:rsidP="00580C10">
            <w:pPr>
              <w:spacing w:line="240" w:lineRule="auto"/>
              <w:ind w:left="180"/>
              <w:rPr>
                <w:rFonts w:ascii="Times New Roman" w:hAnsi="Times New Roman" w:cs="Times New Roman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>courses.dbf, users.dbf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 xml:space="preserve">id, user_id </w:t>
            </w:r>
          </w:p>
        </w:tc>
      </w:tr>
    </w:tbl>
    <w:p w:rsidR="00580C10" w:rsidRDefault="00580C10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FD2087" w:rsidRDefault="00FD2087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p w:rsidR="00FD2087" w:rsidRPr="00580C10" w:rsidRDefault="00FD2087" w:rsidP="00580C10">
      <w:pPr>
        <w:spacing w:line="240" w:lineRule="auto"/>
        <w:rPr>
          <w:rFonts w:ascii="Times New Roman" w:hAnsi="Times New Roman" w:cs="Times New Roman"/>
          <w:lang w:val="es-ES"/>
        </w:rPr>
      </w:pPr>
    </w:p>
    <w:tbl>
      <w:tblPr>
        <w:tblW w:w="0" w:type="auto"/>
        <w:tblInd w:w="-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58"/>
      </w:tblGrid>
      <w:tr w:rsidR="00580C10" w:rsidRPr="00580C10" w:rsidTr="00580C10">
        <w:trPr>
          <w:trHeight w:val="4866"/>
        </w:trPr>
        <w:tc>
          <w:tcPr>
            <w:tcW w:w="11226" w:type="dxa"/>
          </w:tcPr>
          <w:p w:rsidR="00580C10" w:rsidRPr="00580C10" w:rsidRDefault="00580C10" w:rsidP="00580C10">
            <w:pPr>
              <w:spacing w:line="240" w:lineRule="auto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lastRenderedPageBreak/>
              <w:t xml:space="preserve">     Nombre del archivo: updates.dbf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  <w:t>Fecha:2018/10/15</w:t>
            </w: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ab/>
            </w:r>
          </w:p>
          <w:p w:rsidR="00580C10" w:rsidRPr="00580C10" w:rsidRDefault="00580C10" w:rsidP="00580C10">
            <w:pPr>
              <w:spacing w:line="240" w:lineRule="auto"/>
              <w:ind w:left="164"/>
              <w:rPr>
                <w:rFonts w:ascii="Times New Roman" w:hAnsi="Times New Roman" w:cs="Times New Roman"/>
                <w:sz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lang w:val="es-ES"/>
              </w:rPr>
              <w:t xml:space="preserve">  Descripción: Tabla que contiene los detalles del contenido de cada curso</w:t>
            </w:r>
          </w:p>
          <w:tbl>
            <w:tblPr>
              <w:tblStyle w:val="Tablafinanciera"/>
              <w:tblW w:w="10934" w:type="dxa"/>
              <w:tblInd w:w="164" w:type="dxa"/>
              <w:tblLook w:val="04A0" w:firstRow="1" w:lastRow="0" w:firstColumn="1" w:lastColumn="0" w:noHBand="0" w:noVBand="1"/>
            </w:tblPr>
            <w:tblGrid>
              <w:gridCol w:w="1145"/>
              <w:gridCol w:w="2999"/>
              <w:gridCol w:w="2304"/>
              <w:gridCol w:w="4486"/>
            </w:tblGrid>
            <w:tr w:rsidR="00580C10" w:rsidRPr="00580C10" w:rsidTr="00580C1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80C10" w:rsidRPr="00580C10" w:rsidRDefault="00580C10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580C10" w:rsidRPr="00BE50EE" w:rsidTr="00580C1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80C10" w:rsidRPr="00580C10" w:rsidRDefault="00580C10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580C10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580C10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único para cada archivo</w:t>
                  </w:r>
                </w:p>
              </w:tc>
            </w:tr>
            <w:tr w:rsidR="00580C10" w:rsidRPr="00BE50EE" w:rsidTr="00580C1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80C10" w:rsidRPr="00580C10" w:rsidRDefault="00580C10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Course_id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580C10" w:rsidRPr="00580C10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580C10" w:rsidRPr="00580C10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Número de identificación del curso al cual le pertenece el archivo</w:t>
                  </w:r>
                </w:p>
              </w:tc>
            </w:tr>
            <w:tr w:rsidR="00580C10" w:rsidRPr="00580C10" w:rsidTr="00580C1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80C10" w:rsidRPr="00580C10" w:rsidRDefault="00580C10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File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Nombre del archivo almacenado</w:t>
                  </w:r>
                </w:p>
              </w:tc>
            </w:tr>
            <w:tr w:rsidR="00580C10" w:rsidRPr="00BE50EE" w:rsidTr="00580C1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80C10" w:rsidRPr="00580C10" w:rsidRDefault="00580C10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Created_at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en la que se subieron archivos al curso por primera vez</w:t>
                  </w:r>
                </w:p>
              </w:tc>
            </w:tr>
            <w:tr w:rsidR="00580C10" w:rsidRPr="00BE50EE" w:rsidTr="00580C1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580C10" w:rsidRPr="00580C10" w:rsidRDefault="00580C10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Updated_at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Timestamp</w:t>
                  </w: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numPr>
                      <w:ilvl w:val="0"/>
                      <w:numId w:val="29"/>
                    </w:numPr>
                    <w:shd w:val="clear" w:color="auto" w:fill="FFFFFF"/>
                    <w:spacing w:after="150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</w:pPr>
                  <w:r w:rsidRPr="00580C10">
                    <w:rPr>
                      <w:rFonts w:ascii="Times New Roman" w:eastAsia="Times New Roman" w:hAnsi="Times New Roman" w:cs="Times New Roman"/>
                      <w:color w:val="555555"/>
                      <w:lang w:val="es-ES" w:eastAsia="es-ES"/>
                    </w:rPr>
                    <w:t>AAAA-MM-DD HH:MM: SS</w:t>
                  </w:r>
                </w:p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</w:p>
              </w:tc>
              <w:tc>
                <w:tcPr>
                  <w:tcW w:w="0" w:type="auto"/>
                </w:tcPr>
                <w:p w:rsidR="00580C10" w:rsidRPr="00580C10" w:rsidRDefault="00580C10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Fecha de actualización o modificación del archivo</w:t>
                  </w:r>
                </w:p>
              </w:tc>
            </w:tr>
          </w:tbl>
          <w:p w:rsidR="00580C10" w:rsidRPr="00580C10" w:rsidRDefault="00580C10" w:rsidP="00580C10">
            <w:pPr>
              <w:spacing w:line="240" w:lineRule="auto"/>
              <w:ind w:left="164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Relaciones: </w:t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  <w:t>Campos clave:</w:t>
            </w:r>
          </w:p>
          <w:p w:rsidR="00580C10" w:rsidRPr="00580C10" w:rsidRDefault="00580C10" w:rsidP="00580C10">
            <w:pPr>
              <w:spacing w:line="240" w:lineRule="auto"/>
              <w:ind w:left="164"/>
              <w:rPr>
                <w:rFonts w:ascii="Times New Roman" w:hAnsi="Times New Roman" w:cs="Times New Roman"/>
                <w:lang w:val="es-ES"/>
              </w:rPr>
            </w:pP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courses.dbf </w:t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580C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  <w:t>id, course_id</w:t>
            </w:r>
          </w:p>
        </w:tc>
      </w:tr>
    </w:tbl>
    <w:p w:rsidR="00FF28EE" w:rsidRDefault="00FF28EE" w:rsidP="00580C10">
      <w:pPr>
        <w:rPr>
          <w:lang w:val="es-ES"/>
        </w:rPr>
      </w:pPr>
    </w:p>
    <w:tbl>
      <w:tblPr>
        <w:tblW w:w="11303" w:type="dxa"/>
        <w:tblInd w:w="-1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03"/>
      </w:tblGrid>
      <w:tr w:rsidR="00FF28EE" w:rsidRPr="00BE50EE" w:rsidTr="00FF28EE">
        <w:trPr>
          <w:trHeight w:val="3511"/>
        </w:trPr>
        <w:tc>
          <w:tcPr>
            <w:tcW w:w="11303" w:type="dxa"/>
          </w:tcPr>
          <w:p w:rsidR="00FF28EE" w:rsidRPr="00FF28EE" w:rsidRDefault="00FF28EE" w:rsidP="00FF28EE">
            <w:pPr>
              <w:ind w:left="118"/>
              <w:rPr>
                <w:rFonts w:ascii="Times New Roman" w:hAnsi="Times New Roman" w:cs="Times New Roman"/>
                <w:sz w:val="24"/>
                <w:lang w:val="es-ES"/>
              </w:rPr>
            </w:pP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 xml:space="preserve">Nombre del archivo: user_social_account.df </w:t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  <w:t>Fecha: 2018/8/23</w:t>
            </w:r>
          </w:p>
          <w:p w:rsidR="00FF28EE" w:rsidRPr="00FF28EE" w:rsidRDefault="00FF28EE" w:rsidP="00FF28EE">
            <w:pPr>
              <w:ind w:left="118"/>
              <w:rPr>
                <w:rFonts w:ascii="Times New Roman" w:hAnsi="Times New Roman" w:cs="Times New Roman"/>
                <w:sz w:val="24"/>
                <w:lang w:val="es-ES"/>
              </w:rPr>
            </w:pP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>Descripción: Tabla que contiene los datos de inicio de sesión a través de socialite.</w:t>
            </w:r>
          </w:p>
          <w:tbl>
            <w:tblPr>
              <w:tblStyle w:val="Tablafinanciera"/>
              <w:tblW w:w="0" w:type="auto"/>
              <w:tblInd w:w="118" w:type="dxa"/>
              <w:tblLook w:val="04A0" w:firstRow="1" w:lastRow="0" w:firstColumn="1" w:lastColumn="0" w:noHBand="0" w:noVBand="1"/>
            </w:tblPr>
            <w:tblGrid>
              <w:gridCol w:w="1278"/>
              <w:gridCol w:w="3246"/>
              <w:gridCol w:w="1013"/>
              <w:gridCol w:w="5488"/>
            </w:tblGrid>
            <w:tr w:rsidR="00FF28EE" w:rsidRPr="00FF28EE" w:rsidTr="00FF28E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F28EE" w:rsidRPr="00FF28EE" w:rsidRDefault="00FF28E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Campo</w:t>
                  </w:r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Tipo</w:t>
                  </w:r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Longitud</w:t>
                  </w:r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Descripción</w:t>
                  </w:r>
                </w:p>
              </w:tc>
            </w:tr>
            <w:tr w:rsidR="00FF28EE" w:rsidRPr="00BE50EE" w:rsidTr="00FF28E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F28EE" w:rsidRPr="00FF28EE" w:rsidRDefault="00FF28E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Id</w:t>
                  </w:r>
                </w:p>
              </w:tc>
              <w:tc>
                <w:tcPr>
                  <w:tcW w:w="0" w:type="auto"/>
                </w:tcPr>
                <w:p w:rsidR="00FF28EE" w:rsidRPr="00FD2087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</w:rPr>
                  </w:pPr>
                  <w:r w:rsidRPr="00FD2087">
                    <w:t xml:space="preserve">Int, auto_increment, primary_key, not_null  </w:t>
                  </w:r>
                </w:p>
              </w:tc>
              <w:tc>
                <w:tcPr>
                  <w:tcW w:w="0" w:type="auto"/>
                </w:tcPr>
                <w:p w:rsidR="00FF28EE" w:rsidRPr="00FF28EE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Número de identificación único para cada registro con socialite</w:t>
                  </w:r>
                </w:p>
              </w:tc>
            </w:tr>
            <w:tr w:rsidR="00FF28EE" w:rsidRPr="00BE50EE" w:rsidTr="00FF28E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F28EE" w:rsidRPr="00FF28EE" w:rsidRDefault="00FF28E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User_id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FF28EE" w:rsidRPr="00FF28EE" w:rsidRDefault="00FD2087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580C10">
                    <w:rPr>
                      <w:rFonts w:ascii="Times New Roman" w:hAnsi="Times New Roman" w:cs="Times New Roman"/>
                      <w:lang w:val="es-ES"/>
                    </w:rPr>
                    <w:t>Int</w:t>
                  </w:r>
                  <w:r>
                    <w:rPr>
                      <w:rFonts w:ascii="Times New Roman" w:hAnsi="Times New Roman" w:cs="Times New Roman"/>
                      <w:lang w:val="es-ES"/>
                    </w:rPr>
                    <w:t>, foreing_key</w:t>
                  </w:r>
                </w:p>
              </w:tc>
              <w:tc>
                <w:tcPr>
                  <w:tcW w:w="0" w:type="auto"/>
                </w:tcPr>
                <w:p w:rsidR="00FF28EE" w:rsidRPr="00FF28EE" w:rsidRDefault="004E751A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10</w:t>
                  </w:r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Número de identificación del usuario que se registró a través de socialite</w:t>
                  </w:r>
                </w:p>
              </w:tc>
            </w:tr>
            <w:tr w:rsidR="00FF28EE" w:rsidRPr="00BE50EE" w:rsidTr="00FF28E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F28EE" w:rsidRPr="00FF28EE" w:rsidRDefault="00FF28E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Provider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Red social por la cual se registró en la plataforma</w:t>
                  </w:r>
                </w:p>
              </w:tc>
            </w:tr>
            <w:tr w:rsidR="00FF28EE" w:rsidRPr="00BE50EE" w:rsidTr="00FF28E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F28EE" w:rsidRPr="00FF28EE" w:rsidRDefault="00FF28EE" w:rsidP="00580C10">
                  <w:pPr>
                    <w:rPr>
                      <w:rFonts w:ascii="Times New Roman" w:hAnsi="Times New Roman" w:cs="Times New Roman"/>
                      <w:lang w:val="es-ES"/>
                    </w:rPr>
                  </w:pPr>
                  <w:proofErr w:type="spellStart"/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Provider_uid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Varchar</w:t>
                  </w:r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255</w:t>
                  </w:r>
                </w:p>
              </w:tc>
              <w:tc>
                <w:tcPr>
                  <w:tcW w:w="0" w:type="auto"/>
                </w:tcPr>
                <w:p w:rsidR="00FF28EE" w:rsidRPr="00FF28EE" w:rsidRDefault="00FF28EE" w:rsidP="00580C1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lang w:val="es-ES"/>
                    </w:rPr>
                  </w:pPr>
                  <w:r w:rsidRPr="00FF28EE">
                    <w:rPr>
                      <w:rFonts w:ascii="Times New Roman" w:hAnsi="Times New Roman" w:cs="Times New Roman"/>
                      <w:lang w:val="es-ES"/>
                    </w:rPr>
                    <w:t>Código obtenido por la red social por la cual se registró el usuario</w:t>
                  </w:r>
                </w:p>
              </w:tc>
            </w:tr>
          </w:tbl>
          <w:p w:rsidR="00FF28EE" w:rsidRPr="00FF28EE" w:rsidRDefault="00FF28EE" w:rsidP="00FF28EE">
            <w:pPr>
              <w:ind w:left="118"/>
              <w:rPr>
                <w:rFonts w:ascii="Times New Roman" w:hAnsi="Times New Roman" w:cs="Times New Roman"/>
                <w:sz w:val="24"/>
                <w:lang w:val="es-ES"/>
              </w:rPr>
            </w:pP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 xml:space="preserve">Relaciones: </w:t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  <w:t>Campos clave:</w:t>
            </w:r>
          </w:p>
          <w:p w:rsidR="00FF28EE" w:rsidRDefault="00FF28EE" w:rsidP="00FF28EE">
            <w:pPr>
              <w:ind w:left="118"/>
              <w:rPr>
                <w:lang w:val="es-ES"/>
              </w:rPr>
            </w:pP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 xml:space="preserve">users.dbf </w:t>
            </w:r>
            <w:r w:rsidRPr="00FF28EE">
              <w:rPr>
                <w:rFonts w:ascii="Times New Roman" w:hAnsi="Times New Roman" w:cs="Times New Roman"/>
                <w:sz w:val="24"/>
                <w:lang w:val="es-ES"/>
              </w:rPr>
              <w:tab/>
            </w:r>
            <w:r w:rsidRPr="00FF28EE">
              <w:rPr>
                <w:rFonts w:ascii="Times New Roman" w:hAnsi="Times New Roman" w:cs="Times New Roman"/>
                <w:lang w:val="es-ES"/>
              </w:rPr>
              <w:tab/>
            </w:r>
            <w:r>
              <w:rPr>
                <w:lang w:val="es-ES"/>
              </w:rPr>
              <w:tab/>
            </w:r>
            <w:r>
              <w:rPr>
                <w:lang w:val="es-ES"/>
              </w:rPr>
              <w:tab/>
            </w:r>
            <w:r>
              <w:rPr>
                <w:lang w:val="es-ES"/>
              </w:rPr>
              <w:tab/>
            </w:r>
            <w:r>
              <w:rPr>
                <w:lang w:val="es-ES"/>
              </w:rPr>
              <w:tab/>
            </w:r>
            <w:r>
              <w:rPr>
                <w:lang w:val="es-ES"/>
              </w:rPr>
              <w:tab/>
            </w:r>
            <w:r>
              <w:rPr>
                <w:lang w:val="es-ES"/>
              </w:rPr>
              <w:tab/>
            </w:r>
            <w:r>
              <w:rPr>
                <w:lang w:val="es-ES"/>
              </w:rPr>
              <w:tab/>
              <w:t>id, user_id</w:t>
            </w:r>
          </w:p>
        </w:tc>
      </w:tr>
    </w:tbl>
    <w:p w:rsidR="00FF28EE" w:rsidRDefault="00FF28EE" w:rsidP="00FF28EE">
      <w:pPr>
        <w:rPr>
          <w:lang w:val="es-ES"/>
        </w:rPr>
      </w:pPr>
    </w:p>
    <w:p w:rsidR="00FF28EE" w:rsidRDefault="00FF28EE" w:rsidP="00FF28EE">
      <w:pPr>
        <w:rPr>
          <w:lang w:val="es-ES"/>
        </w:rPr>
      </w:pPr>
    </w:p>
    <w:p w:rsidR="00FF28EE" w:rsidRDefault="00FF28EE" w:rsidP="00FF28EE">
      <w:pPr>
        <w:rPr>
          <w:lang w:val="es-ES"/>
        </w:rPr>
      </w:pPr>
    </w:p>
    <w:p w:rsidR="00FF28EE" w:rsidRDefault="00FF28EE" w:rsidP="00FF28EE">
      <w:pPr>
        <w:rPr>
          <w:lang w:val="es-ES"/>
        </w:rPr>
      </w:pPr>
    </w:p>
    <w:p w:rsidR="00FF28EE" w:rsidRDefault="00FF28EE" w:rsidP="00FF28EE">
      <w:pPr>
        <w:rPr>
          <w:lang w:val="es-ES"/>
        </w:rPr>
      </w:pPr>
      <w:r>
        <w:rPr>
          <w:lang w:val="es-ES"/>
        </w:rPr>
        <w:lastRenderedPageBreak/>
        <w:t xml:space="preserve">Nombre del archivo: users.dbf </w:t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Fecha: 2018/8/23</w:t>
      </w:r>
    </w:p>
    <w:p w:rsidR="00FF28EE" w:rsidRDefault="00FF28EE" w:rsidP="00FF28EE">
      <w:pPr>
        <w:rPr>
          <w:lang w:val="es-ES"/>
        </w:rPr>
      </w:pPr>
      <w:r>
        <w:rPr>
          <w:lang w:val="es-ES"/>
        </w:rPr>
        <w:t>Descripción: Tabla que contiene datos de registro y datos personales de los usuarios</w:t>
      </w:r>
    </w:p>
    <w:tbl>
      <w:tblPr>
        <w:tblStyle w:val="Tablafinanciera"/>
        <w:tblW w:w="0" w:type="auto"/>
        <w:tblLook w:val="04A0" w:firstRow="1" w:lastRow="0" w:firstColumn="1" w:lastColumn="0" w:noHBand="0" w:noVBand="1"/>
      </w:tblPr>
      <w:tblGrid>
        <w:gridCol w:w="1591"/>
        <w:gridCol w:w="3147"/>
        <w:gridCol w:w="1240"/>
        <w:gridCol w:w="5108"/>
      </w:tblGrid>
      <w:tr w:rsidR="00FD2087" w:rsidTr="000D02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FF28EE" w:rsidP="00FF28EE">
            <w:pPr>
              <w:rPr>
                <w:lang w:val="es-ES"/>
              </w:rPr>
            </w:pPr>
            <w:r>
              <w:rPr>
                <w:lang w:val="es-ES"/>
              </w:rPr>
              <w:t>Campo</w:t>
            </w:r>
          </w:p>
        </w:tc>
        <w:tc>
          <w:tcPr>
            <w:tcW w:w="3353" w:type="dxa"/>
          </w:tcPr>
          <w:p w:rsidR="00FF28EE" w:rsidRDefault="00FF28EE" w:rsidP="00FF28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Tipo</w:t>
            </w:r>
          </w:p>
        </w:tc>
        <w:tc>
          <w:tcPr>
            <w:tcW w:w="1276" w:type="dxa"/>
          </w:tcPr>
          <w:p w:rsidR="00FF28EE" w:rsidRDefault="00FF28EE" w:rsidP="00FF28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Longitud</w:t>
            </w:r>
          </w:p>
        </w:tc>
        <w:tc>
          <w:tcPr>
            <w:tcW w:w="5567" w:type="dxa"/>
          </w:tcPr>
          <w:p w:rsidR="00FF28EE" w:rsidRDefault="00FF28EE" w:rsidP="00FF28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FF28EE" w:rsidP="00FF28EE">
            <w:pPr>
              <w:rPr>
                <w:lang w:val="es-ES"/>
              </w:rPr>
            </w:pPr>
            <w:r>
              <w:rPr>
                <w:lang w:val="es-ES"/>
              </w:rPr>
              <w:t>Id</w:t>
            </w:r>
          </w:p>
        </w:tc>
        <w:tc>
          <w:tcPr>
            <w:tcW w:w="3353" w:type="dxa"/>
          </w:tcPr>
          <w:p w:rsidR="00FF28EE" w:rsidRPr="00FD2087" w:rsidRDefault="00FF28EE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2087">
              <w:t>Int, auto_increment,</w:t>
            </w:r>
            <w:r w:rsidR="00FD2087" w:rsidRPr="00FD2087">
              <w:t xml:space="preserve"> primary_key, not_null</w:t>
            </w:r>
            <w:r w:rsidRPr="00FD2087">
              <w:t xml:space="preserve">  </w:t>
            </w:r>
          </w:p>
        </w:tc>
        <w:tc>
          <w:tcPr>
            <w:tcW w:w="1276" w:type="dxa"/>
          </w:tcPr>
          <w:p w:rsidR="00FF28EE" w:rsidRDefault="004E75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10</w:t>
            </w:r>
          </w:p>
        </w:tc>
        <w:tc>
          <w:tcPr>
            <w:tcW w:w="5567" w:type="dxa"/>
          </w:tcPr>
          <w:p w:rsidR="00FF28EE" w:rsidRDefault="00FF28EE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Numero de identificación único de cada usuario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0D0208" w:rsidP="00FF28E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Role_id</w:t>
            </w:r>
            <w:proofErr w:type="spellEnd"/>
          </w:p>
        </w:tc>
        <w:tc>
          <w:tcPr>
            <w:tcW w:w="3353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C10">
              <w:rPr>
                <w:rFonts w:ascii="Times New Roman" w:hAnsi="Times New Roman" w:cs="Times New Roman"/>
                <w:lang w:val="es-ES"/>
              </w:rPr>
              <w:t>Int</w:t>
            </w:r>
            <w:r>
              <w:rPr>
                <w:rFonts w:ascii="Times New Roman" w:hAnsi="Times New Roman" w:cs="Times New Roman"/>
                <w:lang w:val="es-ES"/>
              </w:rPr>
              <w:t>, foreing_key</w:t>
            </w:r>
          </w:p>
        </w:tc>
        <w:tc>
          <w:tcPr>
            <w:tcW w:w="1276" w:type="dxa"/>
          </w:tcPr>
          <w:p w:rsidR="00FF28EE" w:rsidRDefault="004E75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10</w:t>
            </w:r>
          </w:p>
        </w:tc>
        <w:tc>
          <w:tcPr>
            <w:tcW w:w="5567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Numero de identificación del rol al cual pertenece el usuario</w:t>
            </w:r>
          </w:p>
        </w:tc>
      </w:tr>
      <w:tr w:rsidR="00FD2087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0D0208" w:rsidP="00FF28E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Name</w:t>
            </w:r>
            <w:proofErr w:type="spellEnd"/>
          </w:p>
        </w:tc>
        <w:tc>
          <w:tcPr>
            <w:tcW w:w="3353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  <w:tc>
          <w:tcPr>
            <w:tcW w:w="1276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255</w:t>
            </w:r>
          </w:p>
        </w:tc>
        <w:tc>
          <w:tcPr>
            <w:tcW w:w="5567" w:type="dxa"/>
          </w:tcPr>
          <w:p w:rsidR="000D0208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Nombre del usuario registrado</w:t>
            </w:r>
          </w:p>
        </w:tc>
      </w:tr>
      <w:tr w:rsidR="00FD2087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0D0208" w:rsidP="00FF28EE">
            <w:pPr>
              <w:rPr>
                <w:lang w:val="es-ES"/>
              </w:rPr>
            </w:pPr>
            <w:r>
              <w:rPr>
                <w:lang w:val="es-ES"/>
              </w:rPr>
              <w:t>Last_name</w:t>
            </w:r>
          </w:p>
        </w:tc>
        <w:tc>
          <w:tcPr>
            <w:tcW w:w="3353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  <w:tc>
          <w:tcPr>
            <w:tcW w:w="1276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255</w:t>
            </w:r>
          </w:p>
        </w:tc>
        <w:tc>
          <w:tcPr>
            <w:tcW w:w="5567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Apellido del usuario registrado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0D0208" w:rsidP="00FF28EE">
            <w:pPr>
              <w:rPr>
                <w:lang w:val="es-ES"/>
              </w:rPr>
            </w:pPr>
            <w:r>
              <w:rPr>
                <w:lang w:val="es-ES"/>
              </w:rPr>
              <w:t>Slug</w:t>
            </w:r>
          </w:p>
        </w:tc>
        <w:tc>
          <w:tcPr>
            <w:tcW w:w="3353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  <w:tc>
          <w:tcPr>
            <w:tcW w:w="1276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255</w:t>
            </w:r>
          </w:p>
        </w:tc>
        <w:tc>
          <w:tcPr>
            <w:tcW w:w="5567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url amigable para el perfil de usuario</w:t>
            </w:r>
          </w:p>
        </w:tc>
      </w:tr>
      <w:tr w:rsidR="00FD2087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0D0208" w:rsidP="00FF28EE">
            <w:pPr>
              <w:rPr>
                <w:lang w:val="es-ES"/>
              </w:rPr>
            </w:pPr>
            <w:r>
              <w:rPr>
                <w:lang w:val="es-ES"/>
              </w:rPr>
              <w:t>Email</w:t>
            </w:r>
          </w:p>
        </w:tc>
        <w:tc>
          <w:tcPr>
            <w:tcW w:w="3353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  <w:tc>
          <w:tcPr>
            <w:tcW w:w="1276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255</w:t>
            </w:r>
          </w:p>
        </w:tc>
        <w:tc>
          <w:tcPr>
            <w:tcW w:w="5567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Email del usuario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0D0208" w:rsidP="00FF28EE">
            <w:pPr>
              <w:rPr>
                <w:lang w:val="es-ES"/>
              </w:rPr>
            </w:pPr>
            <w:r>
              <w:rPr>
                <w:lang w:val="es-ES"/>
              </w:rPr>
              <w:t>Password</w:t>
            </w:r>
          </w:p>
        </w:tc>
        <w:tc>
          <w:tcPr>
            <w:tcW w:w="3353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  <w:tc>
          <w:tcPr>
            <w:tcW w:w="1276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255</w:t>
            </w:r>
          </w:p>
        </w:tc>
        <w:tc>
          <w:tcPr>
            <w:tcW w:w="5567" w:type="dxa"/>
          </w:tcPr>
          <w:p w:rsidR="00FF28EE" w:rsidRPr="000D0208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proofErr w:type="spellStart"/>
            <w:r>
              <w:rPr>
                <w:lang w:val="es-ES"/>
              </w:rPr>
              <w:t>Contrase</w:t>
            </w:r>
            <w:r>
              <w:rPr>
                <w:lang w:val="es-BO"/>
              </w:rPr>
              <w:t>ña</w:t>
            </w:r>
            <w:proofErr w:type="spellEnd"/>
            <w:r>
              <w:rPr>
                <w:lang w:val="es-BO"/>
              </w:rPr>
              <w:t xml:space="preserve"> de acceso a la plataforma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0D0208" w:rsidP="00FF28EE">
            <w:pPr>
              <w:rPr>
                <w:lang w:val="es-ES"/>
              </w:rPr>
            </w:pPr>
            <w:r>
              <w:rPr>
                <w:lang w:val="es-ES"/>
              </w:rPr>
              <w:t>Picture</w:t>
            </w:r>
          </w:p>
        </w:tc>
        <w:tc>
          <w:tcPr>
            <w:tcW w:w="3353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  <w:tc>
          <w:tcPr>
            <w:tcW w:w="1276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255</w:t>
            </w:r>
          </w:p>
        </w:tc>
        <w:tc>
          <w:tcPr>
            <w:tcW w:w="5567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Foto de perfil del usuario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Pr="000D0208" w:rsidRDefault="000D0208" w:rsidP="00FF28EE">
            <w:proofErr w:type="spellStart"/>
            <w:r>
              <w:rPr>
                <w:lang w:val="es-ES"/>
              </w:rPr>
              <w:t>Stripe</w:t>
            </w:r>
            <w:proofErr w:type="spellEnd"/>
            <w:r>
              <w:t>_id</w:t>
            </w:r>
          </w:p>
        </w:tc>
        <w:tc>
          <w:tcPr>
            <w:tcW w:w="3353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  <w:tc>
          <w:tcPr>
            <w:tcW w:w="1276" w:type="dxa"/>
          </w:tcPr>
          <w:p w:rsidR="00FF28EE" w:rsidRDefault="000D0208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255</w:t>
            </w:r>
          </w:p>
        </w:tc>
        <w:tc>
          <w:tcPr>
            <w:tcW w:w="5567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C10">
              <w:rPr>
                <w:rFonts w:ascii="Times New Roman" w:hAnsi="Times New Roman" w:cs="Times New Roman"/>
                <w:lang w:val="es-ES"/>
              </w:rPr>
              <w:t>Código de suscripción otorgado por stripe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E5291A" w:rsidP="00FF28E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Card_brand</w:t>
            </w:r>
            <w:proofErr w:type="spellEnd"/>
          </w:p>
        </w:tc>
        <w:tc>
          <w:tcPr>
            <w:tcW w:w="3353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  <w:tc>
          <w:tcPr>
            <w:tcW w:w="1276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255</w:t>
            </w:r>
          </w:p>
        </w:tc>
        <w:tc>
          <w:tcPr>
            <w:tcW w:w="5567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Marca de la tarjeta utilizada en la suscripción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E5291A" w:rsidP="00FF28E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Card_last_four</w:t>
            </w:r>
            <w:proofErr w:type="spellEnd"/>
          </w:p>
        </w:tc>
        <w:tc>
          <w:tcPr>
            <w:tcW w:w="3353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  <w:tc>
          <w:tcPr>
            <w:tcW w:w="1276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255</w:t>
            </w:r>
          </w:p>
        </w:tc>
        <w:tc>
          <w:tcPr>
            <w:tcW w:w="5567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Últimos 4 dígitos de la tarjeta utilizada en la suscripción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E5291A" w:rsidP="00FF28E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Trial_ends_at</w:t>
            </w:r>
            <w:proofErr w:type="spellEnd"/>
          </w:p>
        </w:tc>
        <w:tc>
          <w:tcPr>
            <w:tcW w:w="3353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Timestamp</w:t>
            </w:r>
          </w:p>
        </w:tc>
        <w:tc>
          <w:tcPr>
            <w:tcW w:w="1276" w:type="dxa"/>
          </w:tcPr>
          <w:p w:rsidR="00E5291A" w:rsidRPr="00580C10" w:rsidRDefault="00E5291A" w:rsidP="00E5291A">
            <w:pPr>
              <w:numPr>
                <w:ilvl w:val="0"/>
                <w:numId w:val="29"/>
              </w:numPr>
              <w:shd w:val="clear" w:color="auto" w:fill="FFFFFF"/>
              <w:spacing w:after="15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555555"/>
                <w:lang w:val="es-ES" w:eastAsia="es-ES"/>
              </w:rPr>
            </w:pPr>
            <w:r w:rsidRPr="00580C10">
              <w:rPr>
                <w:rFonts w:ascii="Times New Roman" w:eastAsia="Times New Roman" w:hAnsi="Times New Roman" w:cs="Times New Roman"/>
                <w:color w:val="555555"/>
                <w:lang w:val="es-ES" w:eastAsia="es-ES"/>
              </w:rPr>
              <w:t>AAAA-MM-DD HH:MM: SS</w:t>
            </w:r>
          </w:p>
          <w:p w:rsidR="00FF28EE" w:rsidRDefault="00FF28EE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5567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Fecha de culminación del periodo de prueba del usuario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E5291A" w:rsidP="00FF28E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Created_at</w:t>
            </w:r>
            <w:proofErr w:type="spellEnd"/>
          </w:p>
        </w:tc>
        <w:tc>
          <w:tcPr>
            <w:tcW w:w="3353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Timestamp</w:t>
            </w:r>
          </w:p>
        </w:tc>
        <w:tc>
          <w:tcPr>
            <w:tcW w:w="1276" w:type="dxa"/>
          </w:tcPr>
          <w:p w:rsidR="00E5291A" w:rsidRPr="00580C10" w:rsidRDefault="00E5291A" w:rsidP="00E5291A">
            <w:pPr>
              <w:numPr>
                <w:ilvl w:val="0"/>
                <w:numId w:val="29"/>
              </w:numPr>
              <w:shd w:val="clear" w:color="auto" w:fill="FFFFFF"/>
              <w:spacing w:after="15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555555"/>
                <w:lang w:val="es-ES" w:eastAsia="es-ES"/>
              </w:rPr>
            </w:pPr>
            <w:r w:rsidRPr="00580C10">
              <w:rPr>
                <w:rFonts w:ascii="Times New Roman" w:eastAsia="Times New Roman" w:hAnsi="Times New Roman" w:cs="Times New Roman"/>
                <w:color w:val="555555"/>
                <w:lang w:val="es-ES" w:eastAsia="es-ES"/>
              </w:rPr>
              <w:t>AAAA-MM-DD HH:MM: SS</w:t>
            </w:r>
          </w:p>
          <w:p w:rsidR="00FF28EE" w:rsidRDefault="00FF28EE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5567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Fecha de registro del usuario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E5291A" w:rsidP="00FF28E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Updated_at</w:t>
            </w:r>
            <w:proofErr w:type="spellEnd"/>
          </w:p>
        </w:tc>
        <w:tc>
          <w:tcPr>
            <w:tcW w:w="3353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Timestamp</w:t>
            </w:r>
          </w:p>
        </w:tc>
        <w:tc>
          <w:tcPr>
            <w:tcW w:w="1276" w:type="dxa"/>
          </w:tcPr>
          <w:p w:rsidR="00E5291A" w:rsidRPr="00580C10" w:rsidRDefault="00E5291A" w:rsidP="00E5291A">
            <w:pPr>
              <w:numPr>
                <w:ilvl w:val="0"/>
                <w:numId w:val="29"/>
              </w:numPr>
              <w:shd w:val="clear" w:color="auto" w:fill="FFFFFF"/>
              <w:spacing w:after="15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555555"/>
                <w:lang w:val="es-ES" w:eastAsia="es-ES"/>
              </w:rPr>
            </w:pPr>
            <w:r w:rsidRPr="00580C10">
              <w:rPr>
                <w:rFonts w:ascii="Times New Roman" w:eastAsia="Times New Roman" w:hAnsi="Times New Roman" w:cs="Times New Roman"/>
                <w:color w:val="555555"/>
                <w:lang w:val="es-ES" w:eastAsia="es-ES"/>
              </w:rPr>
              <w:t>AAAA-MM-DD HH:MM: SS</w:t>
            </w:r>
          </w:p>
          <w:p w:rsidR="00FF28EE" w:rsidRDefault="00FF28EE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5567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Fecha de registro del usuario</w:t>
            </w:r>
          </w:p>
        </w:tc>
      </w:tr>
      <w:tr w:rsidR="00FD2087" w:rsidRPr="00BE50EE" w:rsidTr="000D02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F28EE" w:rsidRDefault="00E5291A" w:rsidP="00FF28E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Remember_token</w:t>
            </w:r>
            <w:proofErr w:type="spellEnd"/>
          </w:p>
        </w:tc>
        <w:tc>
          <w:tcPr>
            <w:tcW w:w="3353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  <w:tc>
          <w:tcPr>
            <w:tcW w:w="1276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100</w:t>
            </w:r>
          </w:p>
        </w:tc>
        <w:tc>
          <w:tcPr>
            <w:tcW w:w="5567" w:type="dxa"/>
          </w:tcPr>
          <w:p w:rsidR="00FF28EE" w:rsidRDefault="00E5291A" w:rsidP="00FF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laravel para evitar la extracción de información a través de cookies</w:t>
            </w:r>
          </w:p>
        </w:tc>
      </w:tr>
    </w:tbl>
    <w:p w:rsidR="00FF28EE" w:rsidRPr="00687896" w:rsidRDefault="00FF28EE" w:rsidP="00FF28EE">
      <w:pPr>
        <w:rPr>
          <w:lang w:val="es-ES"/>
        </w:rPr>
      </w:pPr>
    </w:p>
    <w:sectPr w:rsidR="00FF28EE" w:rsidRPr="00687896" w:rsidSect="00C57190">
      <w:headerReference w:type="default" r:id="rId45"/>
      <w:pgSz w:w="12240" w:h="15840" w:code="1"/>
      <w:pgMar w:top="567" w:right="567" w:bottom="567" w:left="567" w:header="1077" w:footer="107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00A1" w:rsidRDefault="005700A1">
      <w:pPr>
        <w:spacing w:after="0" w:line="240" w:lineRule="auto"/>
      </w:pPr>
      <w:r>
        <w:separator/>
      </w:r>
    </w:p>
    <w:p w:rsidR="005700A1" w:rsidRDefault="005700A1"/>
    <w:p w:rsidR="005700A1" w:rsidRDefault="005700A1"/>
  </w:endnote>
  <w:endnote w:type="continuationSeparator" w:id="0">
    <w:p w:rsidR="005700A1" w:rsidRDefault="005700A1">
      <w:pPr>
        <w:spacing w:after="0" w:line="240" w:lineRule="auto"/>
      </w:pPr>
      <w:r>
        <w:continuationSeparator/>
      </w:r>
    </w:p>
    <w:p w:rsidR="005700A1" w:rsidRDefault="005700A1"/>
    <w:p w:rsidR="005700A1" w:rsidRDefault="005700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F5B" w:rsidRDefault="006C3F5B" w:rsidP="001F56C7">
    <w:pPr>
      <w:pStyle w:val="Piedepgina"/>
      <w:ind w:left="0"/>
    </w:pPr>
    <w:r w:rsidRPr="001F56C7">
      <w:rPr>
        <w:noProof/>
        <w:spacing w:val="60"/>
        <w:sz w:val="24"/>
        <w:szCs w:val="24"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6DD1062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00bfbf [1614]" strokeweight="1.25pt">
              <w10:wrap anchorx="page" anchory="page"/>
            </v:rect>
          </w:pict>
        </mc:Fallback>
      </mc:AlternateContent>
    </w:r>
    <w:r w:rsidRPr="001F56C7">
      <w:rPr>
        <w:spacing w:val="60"/>
        <w:sz w:val="24"/>
        <w:szCs w:val="24"/>
        <w:lang w:val="es-ES"/>
      </w:rPr>
      <w:t xml:space="preserve"> </w:t>
    </w:r>
    <w:r w:rsidRPr="001F56C7">
      <w:rPr>
        <w:rFonts w:asciiTheme="majorHAnsi" w:eastAsiaTheme="majorEastAsia" w:hAnsiTheme="majorHAnsi" w:cstheme="majorBidi"/>
        <w:spacing w:val="60"/>
        <w:lang w:val="es-ES"/>
      </w:rPr>
      <w:t xml:space="preserve">pág. </w:t>
    </w:r>
    <w:r w:rsidRPr="001F56C7">
      <w:rPr>
        <w:rFonts w:eastAsiaTheme="minorEastAsia"/>
        <w:spacing w:val="60"/>
        <w:lang w:val="es-ES"/>
      </w:rPr>
      <w:fldChar w:fldCharType="begin"/>
    </w:r>
    <w:r w:rsidRPr="001F56C7">
      <w:rPr>
        <w:spacing w:val="60"/>
        <w:lang w:val="es-ES"/>
      </w:rPr>
      <w:instrText>PAGE    \* MERGEFORMAT</w:instrText>
    </w:r>
    <w:r w:rsidRPr="001F56C7">
      <w:rPr>
        <w:rFonts w:eastAsiaTheme="minorEastAsia"/>
        <w:spacing w:val="60"/>
        <w:lang w:val="es-ES"/>
      </w:rPr>
      <w:fldChar w:fldCharType="separate"/>
    </w:r>
    <w:r w:rsidRPr="001F56C7">
      <w:rPr>
        <w:rFonts w:asciiTheme="majorHAnsi" w:eastAsiaTheme="majorEastAsia" w:hAnsiTheme="majorHAnsi" w:cstheme="majorBidi"/>
        <w:spacing w:val="60"/>
        <w:lang w:val="es-ES"/>
      </w:rPr>
      <w:t>2</w:t>
    </w:r>
    <w:r w:rsidRPr="001F56C7">
      <w:rPr>
        <w:rFonts w:asciiTheme="majorHAnsi" w:eastAsiaTheme="majorEastAsia" w:hAnsiTheme="majorHAnsi" w:cstheme="majorBidi"/>
        <w:spacing w:val="60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00A1" w:rsidRDefault="005700A1">
      <w:pPr>
        <w:spacing w:after="0" w:line="240" w:lineRule="auto"/>
      </w:pPr>
      <w:r>
        <w:separator/>
      </w:r>
    </w:p>
    <w:p w:rsidR="005700A1" w:rsidRDefault="005700A1"/>
    <w:p w:rsidR="005700A1" w:rsidRDefault="005700A1"/>
  </w:footnote>
  <w:footnote w:type="continuationSeparator" w:id="0">
    <w:p w:rsidR="005700A1" w:rsidRDefault="005700A1">
      <w:pPr>
        <w:spacing w:after="0" w:line="240" w:lineRule="auto"/>
      </w:pPr>
      <w:r>
        <w:continuationSeparator/>
      </w:r>
    </w:p>
    <w:p w:rsidR="005700A1" w:rsidRDefault="005700A1"/>
    <w:p w:rsidR="005700A1" w:rsidRDefault="005700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410" w:type="pct"/>
      <w:jc w:val="righ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 of Contents Header"/>
    </w:tblPr>
    <w:tblGrid>
      <w:gridCol w:w="2677"/>
      <w:gridCol w:w="369"/>
      <w:gridCol w:w="10800"/>
    </w:tblGrid>
    <w:tr w:rsidR="006C3F5B" w:rsidRPr="00D5672C">
      <w:trPr>
        <w:trHeight w:hRule="exact" w:val="720"/>
        <w:jc w:val="right"/>
      </w:trPr>
      <w:tc>
        <w:tcPr>
          <w:tcW w:w="2088" w:type="dxa"/>
          <w:vAlign w:val="bottom"/>
        </w:tcPr>
        <w:p w:rsidR="006C3F5B" w:rsidRPr="00D5672C" w:rsidRDefault="006C3F5B">
          <w:pPr>
            <w:pStyle w:val="Pgina"/>
            <w:rPr>
              <w:noProof w:val="0"/>
              <w:lang w:val="es-ES"/>
            </w:rPr>
          </w:pPr>
        </w:p>
      </w:tc>
      <w:tc>
        <w:tcPr>
          <w:tcW w:w="288" w:type="dxa"/>
          <w:shd w:val="clear" w:color="auto" w:fill="auto"/>
          <w:vAlign w:val="bottom"/>
        </w:tcPr>
        <w:p w:rsidR="006C3F5B" w:rsidRPr="00D5672C" w:rsidRDefault="006C3F5B">
          <w:pPr>
            <w:rPr>
              <w:lang w:val="es-ES"/>
            </w:rPr>
          </w:pPr>
        </w:p>
      </w:tc>
      <w:tc>
        <w:tcPr>
          <w:tcW w:w="8424" w:type="dxa"/>
          <w:vAlign w:val="bottom"/>
        </w:tcPr>
        <w:p w:rsidR="006C3F5B" w:rsidRPr="00D5672C" w:rsidRDefault="006C3F5B">
          <w:pPr>
            <w:pStyle w:val="Encabezadodeinformacin"/>
            <w:rPr>
              <w:lang w:val="es-ES"/>
            </w:rPr>
          </w:pPr>
          <w:r w:rsidRPr="00D5672C">
            <w:rPr>
              <w:lang w:val="es-ES"/>
            </w:rPr>
            <w:t>Tabla de contenido</w:t>
          </w:r>
        </w:p>
      </w:tc>
    </w:tr>
    <w:tr w:rsidR="006C3F5B" w:rsidRPr="00D5672C">
      <w:trPr>
        <w:trHeight w:hRule="exact" w:val="86"/>
        <w:jc w:val="right"/>
      </w:trPr>
      <w:tc>
        <w:tcPr>
          <w:tcW w:w="2088" w:type="dxa"/>
          <w:shd w:val="clear" w:color="auto" w:fill="000000" w:themeFill="text1"/>
        </w:tcPr>
        <w:p w:rsidR="006C3F5B" w:rsidRPr="00D5672C" w:rsidRDefault="006C3F5B">
          <w:pPr>
            <w:pStyle w:val="Encabezado"/>
            <w:rPr>
              <w:lang w:val="es-ES"/>
            </w:rPr>
          </w:pPr>
        </w:p>
      </w:tc>
      <w:tc>
        <w:tcPr>
          <w:tcW w:w="288" w:type="dxa"/>
          <w:shd w:val="clear" w:color="auto" w:fill="auto"/>
        </w:tcPr>
        <w:p w:rsidR="006C3F5B" w:rsidRPr="00D5672C" w:rsidRDefault="006C3F5B">
          <w:pPr>
            <w:pStyle w:val="Encabezado"/>
            <w:rPr>
              <w:lang w:val="es-ES"/>
            </w:rPr>
          </w:pPr>
        </w:p>
      </w:tc>
      <w:tc>
        <w:tcPr>
          <w:tcW w:w="8424" w:type="dxa"/>
          <w:shd w:val="clear" w:color="auto" w:fill="000000" w:themeFill="text1"/>
        </w:tcPr>
        <w:p w:rsidR="006C3F5B" w:rsidRPr="00D5672C" w:rsidRDefault="006C3F5B">
          <w:pPr>
            <w:pStyle w:val="Encabezado"/>
            <w:rPr>
              <w:lang w:val="es-ES"/>
            </w:rPr>
          </w:pPr>
        </w:p>
      </w:tc>
    </w:tr>
  </w:tbl>
  <w:p w:rsidR="006C3F5B" w:rsidRPr="00D5672C" w:rsidRDefault="006C3F5B">
    <w:pPr>
      <w:pStyle w:val="Encabezado"/>
      <w:rPr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F5B" w:rsidRPr="000E530B" w:rsidRDefault="006C3F5B">
    <w:pPr>
      <w:rPr>
        <w:lang w:val="nb-NO"/>
      </w:rPr>
    </w:pPr>
    <w:r w:rsidRPr="001F56C7">
      <w:rPr>
        <w:rFonts w:asciiTheme="majorHAnsi" w:eastAsiaTheme="majorEastAsia" w:hAnsiTheme="majorHAnsi" w:cstheme="majorBidi"/>
        <w:caps/>
        <w:noProof/>
        <w:color w:val="808080" w:themeColor="background1" w:themeShade="80"/>
        <w:lang w:val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3F5B" w:rsidRDefault="006C3F5B">
                            <w:pPr>
                              <w:pStyle w:val="Pgina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67" o:spid="_x0000_s1028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">
              <v:group id="Grupo 168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" fillcolor="white [3212]" stroked="f" strokeweight="1.25pt">
                  <v:fill opacity="0"/>
                </v:rect>
                <v:shape id="Rectángulo 12" o:spid="_x0000_s103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" path="m,l1462822,r,1014481l638269,407899,,xe" fillcolor="#9acd4c [3204]" stroked="f" strokeweight="1.25pt">
                  <v:path arrowok="t" o:connecttype="custom" o:connectlocs="0,0;1463040,0;1463040,1014984;638364,408101;0,0" o:connectangles="0,0,0,0,0"/>
                </v:shape>
                <v:rect id="Rectángulo 171" o:spid="_x0000_s103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" strokecolor="white [3212]" strokeweight="1.25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6C3F5B" w:rsidRDefault="006C3F5B">
                      <w:pPr>
                        <w:pStyle w:val="Pgina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Listaconvietas"/>
      <w:lvlText w:val="•"/>
      <w:lvlJc w:val="left"/>
      <w:pPr>
        <w:ind w:left="576" w:hanging="288"/>
      </w:pPr>
      <w:rPr>
        <w:rFonts w:ascii="Cambria" w:hAnsi="Cambria" w:hint="default"/>
        <w:color w:val="9ACD4C" w:themeColor="accent1"/>
      </w:rPr>
    </w:lvl>
  </w:abstractNum>
  <w:abstractNum w:abstractNumId="1" w15:restartNumberingAfterBreak="0">
    <w:nsid w:val="051D577C"/>
    <w:multiLevelType w:val="hybridMultilevel"/>
    <w:tmpl w:val="089818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646C2"/>
    <w:multiLevelType w:val="hybridMultilevel"/>
    <w:tmpl w:val="7986A4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C4837"/>
    <w:multiLevelType w:val="hybridMultilevel"/>
    <w:tmpl w:val="2CE46F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6345F"/>
    <w:multiLevelType w:val="hybridMultilevel"/>
    <w:tmpl w:val="DD7A14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F49F4"/>
    <w:multiLevelType w:val="hybridMultilevel"/>
    <w:tmpl w:val="CD2816FC"/>
    <w:lvl w:ilvl="0" w:tplc="A6C8B90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60" w:hanging="360"/>
      </w:pPr>
    </w:lvl>
    <w:lvl w:ilvl="2" w:tplc="0C0A001B" w:tentative="1">
      <w:start w:val="1"/>
      <w:numFmt w:val="lowerRoman"/>
      <w:lvlText w:val="%3."/>
      <w:lvlJc w:val="right"/>
      <w:pPr>
        <w:ind w:left="2580" w:hanging="180"/>
      </w:pPr>
    </w:lvl>
    <w:lvl w:ilvl="3" w:tplc="0C0A000F" w:tentative="1">
      <w:start w:val="1"/>
      <w:numFmt w:val="decimal"/>
      <w:lvlText w:val="%4."/>
      <w:lvlJc w:val="left"/>
      <w:pPr>
        <w:ind w:left="3300" w:hanging="360"/>
      </w:pPr>
    </w:lvl>
    <w:lvl w:ilvl="4" w:tplc="0C0A0019" w:tentative="1">
      <w:start w:val="1"/>
      <w:numFmt w:val="lowerLetter"/>
      <w:lvlText w:val="%5."/>
      <w:lvlJc w:val="left"/>
      <w:pPr>
        <w:ind w:left="4020" w:hanging="360"/>
      </w:pPr>
    </w:lvl>
    <w:lvl w:ilvl="5" w:tplc="0C0A001B" w:tentative="1">
      <w:start w:val="1"/>
      <w:numFmt w:val="lowerRoman"/>
      <w:lvlText w:val="%6."/>
      <w:lvlJc w:val="right"/>
      <w:pPr>
        <w:ind w:left="4740" w:hanging="180"/>
      </w:pPr>
    </w:lvl>
    <w:lvl w:ilvl="6" w:tplc="0C0A000F" w:tentative="1">
      <w:start w:val="1"/>
      <w:numFmt w:val="decimal"/>
      <w:lvlText w:val="%7."/>
      <w:lvlJc w:val="left"/>
      <w:pPr>
        <w:ind w:left="5460" w:hanging="360"/>
      </w:pPr>
    </w:lvl>
    <w:lvl w:ilvl="7" w:tplc="0C0A0019" w:tentative="1">
      <w:start w:val="1"/>
      <w:numFmt w:val="lowerLetter"/>
      <w:lvlText w:val="%8."/>
      <w:lvlJc w:val="left"/>
      <w:pPr>
        <w:ind w:left="6180" w:hanging="360"/>
      </w:pPr>
    </w:lvl>
    <w:lvl w:ilvl="8" w:tplc="0C0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1EE73AE8"/>
    <w:multiLevelType w:val="hybridMultilevel"/>
    <w:tmpl w:val="1E9474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D6F4C"/>
    <w:multiLevelType w:val="hybridMultilevel"/>
    <w:tmpl w:val="6A18B8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E2FD8"/>
    <w:multiLevelType w:val="hybridMultilevel"/>
    <w:tmpl w:val="F54060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3C1E36"/>
    <w:multiLevelType w:val="hybridMultilevel"/>
    <w:tmpl w:val="A34A00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83FE9"/>
    <w:multiLevelType w:val="hybridMultilevel"/>
    <w:tmpl w:val="1CE4B8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E786D"/>
    <w:multiLevelType w:val="multilevel"/>
    <w:tmpl w:val="8C32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7F6A45"/>
    <w:multiLevelType w:val="multilevel"/>
    <w:tmpl w:val="0436C7FE"/>
    <w:lvl w:ilvl="0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  <w:color w:val="9ACD4C" w:themeColor="accent1"/>
      </w:rPr>
    </w:lvl>
    <w:lvl w:ilvl="1">
      <w:start w:val="1"/>
      <w:numFmt w:val="decimal"/>
      <w:pStyle w:val="Listaconnmeros2"/>
      <w:suff w:val="space"/>
      <w:lvlText w:val="%1.%2"/>
      <w:lvlJc w:val="left"/>
      <w:pPr>
        <w:ind w:left="936" w:hanging="576"/>
      </w:pPr>
      <w:rPr>
        <w:rFonts w:hint="default"/>
        <w:color w:val="9ACD4C" w:themeColor="accent1"/>
      </w:rPr>
    </w:lvl>
    <w:lvl w:ilvl="2">
      <w:start w:val="1"/>
      <w:numFmt w:val="lowerLetter"/>
      <w:pStyle w:val="Listaconnmeros3"/>
      <w:lvlText w:val="%3."/>
      <w:lvlJc w:val="left"/>
      <w:pPr>
        <w:ind w:left="720" w:hanging="360"/>
      </w:pPr>
      <w:rPr>
        <w:rFonts w:hint="default"/>
        <w:color w:val="9ACD4C" w:themeColor="accent1"/>
      </w:rPr>
    </w:lvl>
    <w:lvl w:ilvl="3">
      <w:start w:val="1"/>
      <w:numFmt w:val="lowerRoman"/>
      <w:pStyle w:val="Listaconnmeros4"/>
      <w:lvlText w:val="%4."/>
      <w:lvlJc w:val="left"/>
      <w:pPr>
        <w:ind w:left="1080" w:hanging="360"/>
      </w:pPr>
      <w:rPr>
        <w:rFonts w:hint="default"/>
        <w:color w:val="9ACD4C" w:themeColor="accent1"/>
      </w:rPr>
    </w:lvl>
    <w:lvl w:ilvl="4">
      <w:start w:val="1"/>
      <w:numFmt w:val="lowerLetter"/>
      <w:pStyle w:val="Listaconnmeros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7F44391"/>
    <w:multiLevelType w:val="hybridMultilevel"/>
    <w:tmpl w:val="7A9E5B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3456C4"/>
    <w:multiLevelType w:val="hybridMultilevel"/>
    <w:tmpl w:val="544C58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B6AA1"/>
    <w:multiLevelType w:val="hybridMultilevel"/>
    <w:tmpl w:val="DCA2D9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619BE"/>
    <w:multiLevelType w:val="hybridMultilevel"/>
    <w:tmpl w:val="44E2F6A4"/>
    <w:lvl w:ilvl="0" w:tplc="402ADE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562F1871"/>
    <w:multiLevelType w:val="multilevel"/>
    <w:tmpl w:val="B9B6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9726CA"/>
    <w:multiLevelType w:val="hybridMultilevel"/>
    <w:tmpl w:val="946099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62D13"/>
    <w:multiLevelType w:val="hybridMultilevel"/>
    <w:tmpl w:val="5E1CEB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8A4A45"/>
    <w:multiLevelType w:val="hybridMultilevel"/>
    <w:tmpl w:val="105E47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DE4386"/>
    <w:multiLevelType w:val="hybridMultilevel"/>
    <w:tmpl w:val="6A2CA7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3F2478"/>
    <w:multiLevelType w:val="multilevel"/>
    <w:tmpl w:val="2A9852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7B66CF1"/>
    <w:multiLevelType w:val="hybridMultilevel"/>
    <w:tmpl w:val="50F8CE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8D7BBF"/>
    <w:multiLevelType w:val="hybridMultilevel"/>
    <w:tmpl w:val="EC564E02"/>
    <w:lvl w:ilvl="0" w:tplc="7EE485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7FC2070F"/>
    <w:multiLevelType w:val="hybridMultilevel"/>
    <w:tmpl w:val="1534DA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12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22"/>
  </w:num>
  <w:num w:numId="7">
    <w:abstractNumId w:val="15"/>
  </w:num>
  <w:num w:numId="8">
    <w:abstractNumId w:val="18"/>
  </w:num>
  <w:num w:numId="9">
    <w:abstractNumId w:val="9"/>
  </w:num>
  <w:num w:numId="10">
    <w:abstractNumId w:val="8"/>
  </w:num>
  <w:num w:numId="11">
    <w:abstractNumId w:val="16"/>
  </w:num>
  <w:num w:numId="12">
    <w:abstractNumId w:val="6"/>
  </w:num>
  <w:num w:numId="13">
    <w:abstractNumId w:val="24"/>
  </w:num>
  <w:num w:numId="14">
    <w:abstractNumId w:val="5"/>
  </w:num>
  <w:num w:numId="15">
    <w:abstractNumId w:val="3"/>
  </w:num>
  <w:num w:numId="16">
    <w:abstractNumId w:val="1"/>
  </w:num>
  <w:num w:numId="17">
    <w:abstractNumId w:val="25"/>
  </w:num>
  <w:num w:numId="18">
    <w:abstractNumId w:val="13"/>
  </w:num>
  <w:num w:numId="19">
    <w:abstractNumId w:val="10"/>
  </w:num>
  <w:num w:numId="20">
    <w:abstractNumId w:val="4"/>
  </w:num>
  <w:num w:numId="21">
    <w:abstractNumId w:val="23"/>
  </w:num>
  <w:num w:numId="22">
    <w:abstractNumId w:val="14"/>
  </w:num>
  <w:num w:numId="23">
    <w:abstractNumId w:val="20"/>
  </w:num>
  <w:num w:numId="24">
    <w:abstractNumId w:val="2"/>
  </w:num>
  <w:num w:numId="25">
    <w:abstractNumId w:val="7"/>
  </w:num>
  <w:num w:numId="26">
    <w:abstractNumId w:val="21"/>
  </w:num>
  <w:num w:numId="27">
    <w:abstractNumId w:val="19"/>
  </w:num>
  <w:num w:numId="28">
    <w:abstractNumId w:val="11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964"/>
    <w:rsid w:val="0002276D"/>
    <w:rsid w:val="00023EF4"/>
    <w:rsid w:val="00024291"/>
    <w:rsid w:val="00035F9A"/>
    <w:rsid w:val="00041C60"/>
    <w:rsid w:val="00062E7C"/>
    <w:rsid w:val="00087159"/>
    <w:rsid w:val="00094281"/>
    <w:rsid w:val="00094C9E"/>
    <w:rsid w:val="000B0165"/>
    <w:rsid w:val="000B05A2"/>
    <w:rsid w:val="000D0208"/>
    <w:rsid w:val="000E530B"/>
    <w:rsid w:val="000F7D21"/>
    <w:rsid w:val="00123B2B"/>
    <w:rsid w:val="00132001"/>
    <w:rsid w:val="00146D78"/>
    <w:rsid w:val="00155F97"/>
    <w:rsid w:val="00170A84"/>
    <w:rsid w:val="0018792B"/>
    <w:rsid w:val="001F56C7"/>
    <w:rsid w:val="002067B7"/>
    <w:rsid w:val="00231E91"/>
    <w:rsid w:val="0023406F"/>
    <w:rsid w:val="0024588B"/>
    <w:rsid w:val="002717FC"/>
    <w:rsid w:val="002A70D8"/>
    <w:rsid w:val="002C038B"/>
    <w:rsid w:val="002C5825"/>
    <w:rsid w:val="002F5308"/>
    <w:rsid w:val="003340C0"/>
    <w:rsid w:val="00336528"/>
    <w:rsid w:val="0034307E"/>
    <w:rsid w:val="00347961"/>
    <w:rsid w:val="0038780A"/>
    <w:rsid w:val="00397B2A"/>
    <w:rsid w:val="003C3E6F"/>
    <w:rsid w:val="003E06D6"/>
    <w:rsid w:val="004225D0"/>
    <w:rsid w:val="00440B3C"/>
    <w:rsid w:val="0045082A"/>
    <w:rsid w:val="0045240A"/>
    <w:rsid w:val="00472F12"/>
    <w:rsid w:val="0048286D"/>
    <w:rsid w:val="004A2F4E"/>
    <w:rsid w:val="004A3071"/>
    <w:rsid w:val="004C0796"/>
    <w:rsid w:val="004D7205"/>
    <w:rsid w:val="004E751A"/>
    <w:rsid w:val="005060E6"/>
    <w:rsid w:val="005063A5"/>
    <w:rsid w:val="0050669C"/>
    <w:rsid w:val="005361E9"/>
    <w:rsid w:val="0056229F"/>
    <w:rsid w:val="0056372F"/>
    <w:rsid w:val="00566593"/>
    <w:rsid w:val="005700A1"/>
    <w:rsid w:val="00580C10"/>
    <w:rsid w:val="005975BB"/>
    <w:rsid w:val="005B36B9"/>
    <w:rsid w:val="005E0BA4"/>
    <w:rsid w:val="006245A3"/>
    <w:rsid w:val="00652132"/>
    <w:rsid w:val="00687896"/>
    <w:rsid w:val="006B6B4E"/>
    <w:rsid w:val="006C3F5B"/>
    <w:rsid w:val="006D46DC"/>
    <w:rsid w:val="006E3B80"/>
    <w:rsid w:val="006E73D3"/>
    <w:rsid w:val="00700378"/>
    <w:rsid w:val="007169F6"/>
    <w:rsid w:val="0071750B"/>
    <w:rsid w:val="0072416A"/>
    <w:rsid w:val="00753702"/>
    <w:rsid w:val="00776398"/>
    <w:rsid w:val="0079349E"/>
    <w:rsid w:val="00794A85"/>
    <w:rsid w:val="007A7498"/>
    <w:rsid w:val="007A78EF"/>
    <w:rsid w:val="007C0C01"/>
    <w:rsid w:val="00865D91"/>
    <w:rsid w:val="008700A7"/>
    <w:rsid w:val="008B5B7E"/>
    <w:rsid w:val="008B5EEA"/>
    <w:rsid w:val="008C68B1"/>
    <w:rsid w:val="008E0F77"/>
    <w:rsid w:val="008F7C49"/>
    <w:rsid w:val="0094491A"/>
    <w:rsid w:val="00963EDD"/>
    <w:rsid w:val="00997892"/>
    <w:rsid w:val="009A5F54"/>
    <w:rsid w:val="009B4531"/>
    <w:rsid w:val="009C6F59"/>
    <w:rsid w:val="009F19A4"/>
    <w:rsid w:val="00A308E8"/>
    <w:rsid w:val="00A42A83"/>
    <w:rsid w:val="00A43F9E"/>
    <w:rsid w:val="00A55BD1"/>
    <w:rsid w:val="00A63056"/>
    <w:rsid w:val="00AA5C87"/>
    <w:rsid w:val="00AB0253"/>
    <w:rsid w:val="00AC42B5"/>
    <w:rsid w:val="00AD7A79"/>
    <w:rsid w:val="00AE5B38"/>
    <w:rsid w:val="00B07663"/>
    <w:rsid w:val="00B1507F"/>
    <w:rsid w:val="00B57A2A"/>
    <w:rsid w:val="00B73020"/>
    <w:rsid w:val="00B904DE"/>
    <w:rsid w:val="00B937A5"/>
    <w:rsid w:val="00B96C46"/>
    <w:rsid w:val="00BC33FF"/>
    <w:rsid w:val="00BE50EE"/>
    <w:rsid w:val="00BF4CFE"/>
    <w:rsid w:val="00C05469"/>
    <w:rsid w:val="00C20908"/>
    <w:rsid w:val="00C57190"/>
    <w:rsid w:val="00C76D06"/>
    <w:rsid w:val="00CB4747"/>
    <w:rsid w:val="00CF34F3"/>
    <w:rsid w:val="00D11A28"/>
    <w:rsid w:val="00D44C14"/>
    <w:rsid w:val="00D51A6A"/>
    <w:rsid w:val="00D5672C"/>
    <w:rsid w:val="00D73123"/>
    <w:rsid w:val="00D75772"/>
    <w:rsid w:val="00D91967"/>
    <w:rsid w:val="00DA32EA"/>
    <w:rsid w:val="00DC72CE"/>
    <w:rsid w:val="00DD19D5"/>
    <w:rsid w:val="00DE1FC0"/>
    <w:rsid w:val="00E003AF"/>
    <w:rsid w:val="00E42C1A"/>
    <w:rsid w:val="00E50964"/>
    <w:rsid w:val="00E51DBB"/>
    <w:rsid w:val="00E526C5"/>
    <w:rsid w:val="00E5291A"/>
    <w:rsid w:val="00E80220"/>
    <w:rsid w:val="00EA0DF4"/>
    <w:rsid w:val="00EA1B03"/>
    <w:rsid w:val="00EC486E"/>
    <w:rsid w:val="00EC527A"/>
    <w:rsid w:val="00EE5372"/>
    <w:rsid w:val="00F04B56"/>
    <w:rsid w:val="00F16B44"/>
    <w:rsid w:val="00F66D27"/>
    <w:rsid w:val="00F9516E"/>
    <w:rsid w:val="00FB0421"/>
    <w:rsid w:val="00FD2087"/>
    <w:rsid w:val="00FF28EE"/>
    <w:rsid w:val="00FF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41BB883"/>
  <w15:docId w15:val="{89EB6C85-3DFA-41AB-BCB6-92B0DB159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1"/>
    <w:qFormat/>
    <w:pPr>
      <w:pageBreakBefore/>
      <w:pBdr>
        <w:bottom w:val="single" w:sz="8" w:space="1" w:color="auto"/>
      </w:pBdr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9F19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D6D1E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  <w:ind w:left="29" w:right="144"/>
    </w:pPr>
    <w:rPr>
      <w:color w:val="9ACD4C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9ACD4C" w:themeColor="accent1"/>
    </w:rPr>
  </w:style>
  <w:style w:type="paragraph" w:styleId="Subttulo">
    <w:name w:val="Subtitle"/>
    <w:basedOn w:val="Normal"/>
    <w:next w:val="Normal"/>
    <w:link w:val="SubttuloCar"/>
    <w:uiPriority w:val="3"/>
    <w:unhideWhenUsed/>
    <w:qFormat/>
    <w:pPr>
      <w:numPr>
        <w:ilvl w:val="1"/>
      </w:numPr>
      <w:spacing w:before="40" w:after="160" w:line="288" w:lineRule="auto"/>
      <w:ind w:left="72"/>
    </w:pPr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Grfico">
    <w:name w:val="Gráfico"/>
    <w:basedOn w:val="Normal"/>
    <w:uiPriority w:val="99"/>
    <w:pPr>
      <w:spacing w:after="8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qFormat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04040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customStyle="1" w:styleId="Encabezadodeinformacin">
    <w:name w:val="Encabezado de información"/>
    <w:basedOn w:val="Normal"/>
    <w:uiPriority w:val="2"/>
    <w:qFormat/>
    <w:pPr>
      <w:spacing w:after="60" w:line="240" w:lineRule="auto"/>
      <w:ind w:left="29" w:right="29"/>
      <w:jc w:val="right"/>
    </w:pPr>
    <w:rPr>
      <w:b/>
      <w:bCs/>
      <w:color w:val="9ACD4C" w:themeColor="accent1"/>
      <w:sz w:val="36"/>
    </w:rPr>
  </w:style>
  <w:style w:type="paragraph" w:customStyle="1" w:styleId="Pgina">
    <w:name w:val="Página"/>
    <w:basedOn w:val="Normal"/>
    <w:next w:val="Normal"/>
    <w:uiPriority w:val="99"/>
    <w:unhideWhenUsed/>
    <w:qFormat/>
    <w:pPr>
      <w:spacing w:after="40" w:line="240" w:lineRule="auto"/>
    </w:pPr>
    <w:rPr>
      <w:noProof/>
      <w:color w:val="000000" w:themeColor="text1"/>
      <w:sz w:val="36"/>
    </w:rPr>
  </w:style>
  <w:style w:type="paragraph" w:styleId="Ttulo">
    <w:name w:val="Title"/>
    <w:basedOn w:val="Normal"/>
    <w:next w:val="Normal"/>
    <w:link w:val="TtuloCar"/>
    <w:uiPriority w:val="2"/>
    <w:qFormat/>
    <w:pPr>
      <w:spacing w:after="40" w:line="240" w:lineRule="auto"/>
    </w:pPr>
    <w:rPr>
      <w:rFonts w:asciiTheme="majorHAnsi" w:eastAsiaTheme="majorEastAsia" w:hAnsiTheme="majorHAnsi" w:cstheme="majorBidi"/>
      <w:b/>
      <w:bCs/>
      <w:color w:val="9ACD4C" w:themeColor="accent1"/>
      <w:sz w:val="200"/>
    </w:rPr>
  </w:style>
  <w:style w:type="character" w:customStyle="1" w:styleId="TtuloCar">
    <w:name w:val="Título Car"/>
    <w:basedOn w:val="Fuentedeprrafopredeter"/>
    <w:link w:val="Ttulo"/>
    <w:uiPriority w:val="2"/>
    <w:rPr>
      <w:rFonts w:asciiTheme="majorHAnsi" w:eastAsiaTheme="majorEastAsia" w:hAnsiTheme="majorHAnsi" w:cstheme="majorBidi"/>
      <w:b/>
      <w:bCs/>
      <w:color w:val="9ACD4C" w:themeColor="accent1"/>
      <w:sz w:val="20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10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3"/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Descripcinbreve">
    <w:name w:val="Descripción breve"/>
    <w:basedOn w:val="Normal"/>
    <w:uiPriority w:val="3"/>
    <w:qFormat/>
    <w:pPr>
      <w:spacing w:before="360" w:after="480" w:line="360" w:lineRule="auto"/>
    </w:pPr>
    <w:rPr>
      <w:i/>
      <w:iCs/>
      <w:color w:val="9ACD4C" w:themeColor="accent1"/>
      <w:kern w:val="20"/>
      <w:sz w:val="28"/>
    </w:rPr>
  </w:style>
  <w:style w:type="paragraph" w:styleId="Sinespaciado">
    <w:name w:val="No Spacing"/>
    <w:link w:val="SinespaciadoCar"/>
    <w:uiPriority w:val="1"/>
    <w:unhideWhenUsed/>
    <w:qFormat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B8FA5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1"/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styleId="TtuloTDC">
    <w:name w:val="TOC Heading"/>
    <w:basedOn w:val="Ttulo1"/>
    <w:next w:val="Normal"/>
    <w:uiPriority w:val="39"/>
    <w:unhideWhenUsed/>
    <w:qFormat/>
    <w:pPr>
      <w:pBdr>
        <w:bottom w:val="none" w:sz="0" w:space="0" w:color="auto"/>
      </w:pBdr>
      <w:spacing w:before="0" w:after="360"/>
      <w:outlineLvl w:val="9"/>
    </w:pPr>
    <w:rPr>
      <w:color w:val="9ACD4C" w:themeColor="accent1"/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Cita">
    <w:name w:val="Quote"/>
    <w:basedOn w:val="Normal"/>
    <w:next w:val="Normal"/>
    <w:link w:val="CitaCar"/>
    <w:uiPriority w:val="1"/>
    <w:unhideWhenUsed/>
    <w:qFormat/>
    <w:pPr>
      <w:spacing w:before="240" w:after="240" w:line="288" w:lineRule="auto"/>
    </w:pPr>
    <w:rPr>
      <w:i/>
      <w:iCs/>
      <w:color w:val="9ACD4C" w:themeColor="accent1"/>
      <w:kern w:val="20"/>
      <w:sz w:val="24"/>
    </w:rPr>
  </w:style>
  <w:style w:type="character" w:customStyle="1" w:styleId="CitaCar">
    <w:name w:val="Cita Car"/>
    <w:basedOn w:val="Fuentedeprrafopredeter"/>
    <w:link w:val="Cita"/>
    <w:uiPriority w:val="1"/>
    <w:rPr>
      <w:i/>
      <w:iCs/>
      <w:color w:val="9ACD4C" w:themeColor="accent1"/>
      <w:kern w:val="20"/>
      <w:sz w:val="24"/>
    </w:rPr>
  </w:style>
  <w:style w:type="paragraph" w:styleId="Firma">
    <w:name w:val="Signature"/>
    <w:basedOn w:val="Normal"/>
    <w:link w:val="FirmaCar"/>
    <w:uiPriority w:val="9"/>
    <w:unhideWhenUsed/>
    <w:qFormat/>
    <w:pPr>
      <w:spacing w:before="720" w:after="0" w:line="312" w:lineRule="auto"/>
      <w:contextualSpacing/>
    </w:pPr>
    <w:rPr>
      <w:color w:val="595959" w:themeColor="text1" w:themeTint="A6"/>
      <w:kern w:val="20"/>
    </w:rPr>
  </w:style>
  <w:style w:type="character" w:customStyle="1" w:styleId="FirmaCar">
    <w:name w:val="Firma Car"/>
    <w:basedOn w:val="Fuentedeprrafopredeter"/>
    <w:link w:val="Firma"/>
    <w:uiPriority w:val="9"/>
    <w:rPr>
      <w:color w:val="595959" w:themeColor="text1" w:themeTint="A6"/>
      <w:kern w:val="20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</w:rPr>
  </w:style>
  <w:style w:type="paragraph" w:styleId="Listaconnmeros">
    <w:name w:val="List Number"/>
    <w:basedOn w:val="Normal"/>
    <w:uiPriority w:val="1"/>
    <w:unhideWhenUsed/>
    <w:qFormat/>
    <w:pPr>
      <w:numPr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2">
    <w:name w:val="List Number 2"/>
    <w:basedOn w:val="Normal"/>
    <w:uiPriority w:val="1"/>
    <w:unhideWhenUsed/>
    <w:qFormat/>
    <w:pPr>
      <w:numPr>
        <w:ilvl w:val="1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3">
    <w:name w:val="List Number 3"/>
    <w:basedOn w:val="Normal"/>
    <w:uiPriority w:val="18"/>
    <w:unhideWhenUsed/>
    <w:pPr>
      <w:numPr>
        <w:ilvl w:val="2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4">
    <w:name w:val="List Number 4"/>
    <w:basedOn w:val="Normal"/>
    <w:uiPriority w:val="18"/>
    <w:unhideWhenUsed/>
    <w:pPr>
      <w:numPr>
        <w:ilvl w:val="3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5">
    <w:name w:val="List Number 5"/>
    <w:basedOn w:val="Normal"/>
    <w:uiPriority w:val="18"/>
    <w:unhideWhenUsed/>
    <w:pPr>
      <w:numPr>
        <w:ilvl w:val="4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table" w:customStyle="1" w:styleId="Tablafinanciera">
    <w:name w:val="Tabla financiera"/>
    <w:basedOn w:val="Tablanormal"/>
    <w:uiPriority w:val="99"/>
    <w:rsid w:val="00CB4747"/>
    <w:pPr>
      <w:spacing w:before="60" w:after="60"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72" w:type="dxa"/>
      </w:tblCellMar>
    </w:tblPr>
    <w:tblStylePr w:type="firstRow">
      <w:pPr>
        <w:wordWrap/>
        <w:spacing w:beforeLines="0" w:before="40" w:beforeAutospacing="0" w:afterLines="0" w:after="40" w:afterAutospacing="0"/>
        <w:jc w:val="left"/>
      </w:pPr>
      <w:rPr>
        <w:rFonts w:asciiTheme="majorHAnsi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rPr>
        <w:b/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cimalesdeltextodelatabla">
    <w:name w:val="Decimales del texto de la tabla"/>
    <w:basedOn w:val="Normal"/>
    <w:uiPriority w:val="1"/>
    <w:qFormat/>
    <w:pPr>
      <w:tabs>
        <w:tab w:val="decimal" w:pos="869"/>
      </w:tabs>
      <w:spacing w:before="60" w:after="60" w:line="240" w:lineRule="auto"/>
    </w:pPr>
  </w:style>
  <w:style w:type="paragraph" w:customStyle="1" w:styleId="Textodelatabla">
    <w:name w:val="Texto de la tabla"/>
    <w:basedOn w:val="Normal"/>
    <w:uiPriority w:val="1"/>
    <w:qFormat/>
    <w:pPr>
      <w:spacing w:before="60" w:after="60" w:line="240" w:lineRule="auto"/>
    </w:pPr>
  </w:style>
  <w:style w:type="paragraph" w:customStyle="1" w:styleId="Organizacin">
    <w:name w:val="Organización"/>
    <w:basedOn w:val="Normal"/>
    <w:uiPriority w:val="2"/>
    <w:qFormat/>
    <w:pPr>
      <w:spacing w:after="60" w:line="240" w:lineRule="auto"/>
      <w:ind w:left="29" w:right="29"/>
    </w:pPr>
    <w:rPr>
      <w:b/>
      <w:bCs/>
      <w:color w:val="9ACD4C" w:themeColor="accent1"/>
      <w:sz w:val="3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5672C"/>
    <w:pPr>
      <w:spacing w:after="100" w:line="276" w:lineRule="auto"/>
      <w:ind w:left="220"/>
    </w:pPr>
    <w:rPr>
      <w:rFonts w:eastAsiaTheme="minorEastAsia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D5672C"/>
    <w:pPr>
      <w:spacing w:after="100" w:line="276" w:lineRule="auto"/>
      <w:ind w:left="440"/>
    </w:pPr>
    <w:rPr>
      <w:rFonts w:eastAsiaTheme="minorEastAsia"/>
      <w:color w:val="auto"/>
      <w:sz w:val="22"/>
      <w:szCs w:val="22"/>
    </w:rPr>
  </w:style>
  <w:style w:type="paragraph" w:styleId="Prrafodelista">
    <w:name w:val="List Paragraph"/>
    <w:basedOn w:val="Normal"/>
    <w:uiPriority w:val="34"/>
    <w:qFormat/>
    <w:rsid w:val="008700A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9F19A4"/>
    <w:rPr>
      <w:rFonts w:asciiTheme="majorHAnsi" w:eastAsiaTheme="majorEastAsia" w:hAnsiTheme="majorHAnsi" w:cstheme="majorBidi"/>
      <w:color w:val="4D6D1E" w:themeColor="accent1" w:themeShade="7F"/>
      <w:sz w:val="24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B937A5"/>
    <w:pPr>
      <w:spacing w:after="100" w:line="259" w:lineRule="auto"/>
      <w:ind w:left="66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B937A5"/>
    <w:pPr>
      <w:spacing w:after="100" w:line="259" w:lineRule="auto"/>
      <w:ind w:left="88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B937A5"/>
    <w:pPr>
      <w:spacing w:after="100" w:line="259" w:lineRule="auto"/>
      <w:ind w:left="110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B937A5"/>
    <w:pPr>
      <w:spacing w:after="100" w:line="259" w:lineRule="auto"/>
      <w:ind w:left="132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B937A5"/>
    <w:pPr>
      <w:spacing w:after="100" w:line="259" w:lineRule="auto"/>
      <w:ind w:left="154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B937A5"/>
    <w:pPr>
      <w:spacing w:after="100" w:line="259" w:lineRule="auto"/>
      <w:ind w:left="1760"/>
    </w:pPr>
    <w:rPr>
      <w:rFonts w:eastAsiaTheme="minorEastAsia"/>
      <w:color w:val="auto"/>
      <w:sz w:val="22"/>
      <w:szCs w:val="22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B93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5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tel%20i7\AppData\Roaming\Microsoft\Templates\Informe%20anual%20rojinegr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2FAB51E3801409DB1D386749F9E04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74ED9D-48B6-45CF-A7EA-273FE440AA55}"/>
      </w:docPartPr>
      <w:docPartBody>
        <w:p w:rsidR="00A62898" w:rsidRDefault="00FF0E58">
          <w:pPr>
            <w:pStyle w:val="D2FAB51E3801409DB1D386749F9E0495"/>
          </w:pPr>
          <w:r w:rsidRPr="00D5672C">
            <w:rPr>
              <w:noProof/>
            </w:rPr>
            <w:t>[Agregue aquí una cita de un ejecutivo de la compañía o use este espacio para incluir un breve resumen del contenido del documento.]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Listaconvietas"/>
      <w:lvlText w:val="•"/>
      <w:lvlJc w:val="left"/>
      <w:pPr>
        <w:ind w:left="576" w:hanging="288"/>
      </w:pPr>
      <w:rPr>
        <w:rFonts w:ascii="Cambria" w:hAnsi="Cambria" w:hint="default"/>
        <w:color w:val="4472C4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B1"/>
    <w:rsid w:val="001253B1"/>
    <w:rsid w:val="001B4BEB"/>
    <w:rsid w:val="001C27A1"/>
    <w:rsid w:val="006D3FB2"/>
    <w:rsid w:val="00893364"/>
    <w:rsid w:val="00911F48"/>
    <w:rsid w:val="0098227E"/>
    <w:rsid w:val="00A22C8E"/>
    <w:rsid w:val="00A304F7"/>
    <w:rsid w:val="00A62898"/>
    <w:rsid w:val="00DE0FD5"/>
    <w:rsid w:val="00E72D5B"/>
    <w:rsid w:val="00F611CC"/>
    <w:rsid w:val="00FF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7C244FD3C2D41AC92210230EE72B04F">
    <w:name w:val="67C244FD3C2D41AC92210230EE72B04F"/>
  </w:style>
  <w:style w:type="paragraph" w:customStyle="1" w:styleId="D9A62B8BB1644C9D921CDEF604924600">
    <w:name w:val="D9A62B8BB1644C9D921CDEF604924600"/>
  </w:style>
  <w:style w:type="paragraph" w:customStyle="1" w:styleId="B3AB102D886348359C80B31C86F7F74F">
    <w:name w:val="B3AB102D886348359C80B31C86F7F74F"/>
  </w:style>
  <w:style w:type="paragraph" w:customStyle="1" w:styleId="3E645ABFFF9A41CAA0F9E19510C1C15C">
    <w:name w:val="3E645ABFFF9A41CAA0F9E19510C1C15C"/>
  </w:style>
  <w:style w:type="paragraph" w:customStyle="1" w:styleId="C72B63B49AA4438D8922359AF5810C99">
    <w:name w:val="C72B63B49AA4438D8922359AF5810C99"/>
  </w:style>
  <w:style w:type="paragraph" w:customStyle="1" w:styleId="94AB0070B0AF4072B81CD22FE12AE289">
    <w:name w:val="94AB0070B0AF4072B81CD22FE12AE289"/>
  </w:style>
  <w:style w:type="paragraph" w:customStyle="1" w:styleId="5E253D55E5054702ACE44349126D0CAA">
    <w:name w:val="5E253D55E5054702ACE44349126D0CAA"/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rFonts w:eastAsiaTheme="minorHAnsi"/>
      <w:color w:val="595959" w:themeColor="text1" w:themeTint="A6"/>
      <w:kern w:val="20"/>
      <w:sz w:val="20"/>
      <w:szCs w:val="20"/>
      <w:lang w:val="en-US" w:eastAsia="en-US"/>
    </w:rPr>
  </w:style>
  <w:style w:type="paragraph" w:customStyle="1" w:styleId="0E48F25086C04EF6B82DC39B40E8C521">
    <w:name w:val="0E48F25086C04EF6B82DC39B40E8C521"/>
  </w:style>
  <w:style w:type="paragraph" w:customStyle="1" w:styleId="206CC0B6F62046EB99B05364C0015AA4">
    <w:name w:val="206CC0B6F62046EB99B05364C0015AA4"/>
  </w:style>
  <w:style w:type="paragraph" w:customStyle="1" w:styleId="F9F1234FE5314E40B5837D1ED4E4CF68">
    <w:name w:val="F9F1234FE5314E40B5837D1ED4E4CF68"/>
  </w:style>
  <w:style w:type="paragraph" w:customStyle="1" w:styleId="1BF081B7CBE445D39A91F976A8FEEDA0">
    <w:name w:val="1BF081B7CBE445D39A91F976A8FEEDA0"/>
  </w:style>
  <w:style w:type="paragraph" w:customStyle="1" w:styleId="3767EC8C608D4816AC375390D6C7063F">
    <w:name w:val="3767EC8C608D4816AC375390D6C7063F"/>
  </w:style>
  <w:style w:type="paragraph" w:customStyle="1" w:styleId="523124B495954838A90968F89F0CE046">
    <w:name w:val="523124B495954838A90968F89F0CE046"/>
  </w:style>
  <w:style w:type="paragraph" w:customStyle="1" w:styleId="927A47A2014149318E1EBD877E8CA5D0">
    <w:name w:val="927A47A2014149318E1EBD877E8CA5D0"/>
  </w:style>
  <w:style w:type="paragraph" w:customStyle="1" w:styleId="848BA1D81EB74ADFB70AF0340CC63764">
    <w:name w:val="848BA1D81EB74ADFB70AF0340CC63764"/>
  </w:style>
  <w:style w:type="character" w:styleId="Textoennegrita">
    <w:name w:val="Strong"/>
    <w:basedOn w:val="Fuentedeprrafopredeter"/>
    <w:uiPriority w:val="10"/>
    <w:qFormat/>
    <w:rPr>
      <w:b/>
      <w:bCs/>
    </w:rPr>
  </w:style>
  <w:style w:type="paragraph" w:customStyle="1" w:styleId="C8F01CE32DA34A649CD13C72D41B9CF3">
    <w:name w:val="C8F01CE32DA34A649CD13C72D41B9CF3"/>
  </w:style>
  <w:style w:type="paragraph" w:customStyle="1" w:styleId="F2CADC7DA6FC443DBB416BAB6AA9A639">
    <w:name w:val="F2CADC7DA6FC443DBB416BAB6AA9A639"/>
  </w:style>
  <w:style w:type="paragraph" w:customStyle="1" w:styleId="5B16772CDA7041319C83D12F70616DB2">
    <w:name w:val="5B16772CDA7041319C83D12F70616DB2"/>
  </w:style>
  <w:style w:type="paragraph" w:customStyle="1" w:styleId="F458A25E63B548758954F29DE46CB4EB">
    <w:name w:val="F458A25E63B548758954F29DE46CB4EB"/>
  </w:style>
  <w:style w:type="paragraph" w:customStyle="1" w:styleId="68627CD08D00444A9D93DBC3FAB27586">
    <w:name w:val="68627CD08D00444A9D93DBC3FAB27586"/>
  </w:style>
  <w:style w:type="paragraph" w:customStyle="1" w:styleId="33D48A5F06904116B745BBCBABAC71C7">
    <w:name w:val="33D48A5F06904116B745BBCBABAC71C7"/>
  </w:style>
  <w:style w:type="paragraph" w:customStyle="1" w:styleId="E9275C89BF3E4607B4BF7E93C2F0F3B3">
    <w:name w:val="E9275C89BF3E4607B4BF7E93C2F0F3B3"/>
  </w:style>
  <w:style w:type="paragraph" w:customStyle="1" w:styleId="C887B65E54544C4091AE6D27BB13FBEC">
    <w:name w:val="C887B65E54544C4091AE6D27BB13FBEC"/>
  </w:style>
  <w:style w:type="paragraph" w:customStyle="1" w:styleId="AF3034DCC10D4653ADF3920B966FD2BD">
    <w:name w:val="AF3034DCC10D4653ADF3920B966FD2BD"/>
  </w:style>
  <w:style w:type="paragraph" w:customStyle="1" w:styleId="FFC6940115BD4071AF2D8106B321C14D">
    <w:name w:val="FFC6940115BD4071AF2D8106B321C14D"/>
  </w:style>
  <w:style w:type="paragraph" w:customStyle="1" w:styleId="D2FAB51E3801409DB1D386749F9E0495">
    <w:name w:val="D2FAB51E3801409DB1D386749F9E0495"/>
  </w:style>
  <w:style w:type="paragraph" w:customStyle="1" w:styleId="5A23221F8F2F4A5FB5195BE9ECB86CF7">
    <w:name w:val="5A23221F8F2F4A5FB5195BE9ECB86CF7"/>
    <w:rsid w:val="001253B1"/>
  </w:style>
  <w:style w:type="paragraph" w:customStyle="1" w:styleId="3FC7DB214DF24268BC7A484CA16D8834">
    <w:name w:val="3FC7DB214DF24268BC7A484CA16D8834"/>
    <w:rsid w:val="001253B1"/>
  </w:style>
  <w:style w:type="paragraph" w:customStyle="1" w:styleId="7AD2AFB762AA47CF9E0D8DB9CC80824D">
    <w:name w:val="7AD2AFB762AA47CF9E0D8DB9CC80824D"/>
    <w:rsid w:val="001253B1"/>
  </w:style>
  <w:style w:type="paragraph" w:customStyle="1" w:styleId="BDC36AD254114ABA85BDD9404A515FDC">
    <w:name w:val="BDC36AD254114ABA85BDD9404A515FDC"/>
    <w:rsid w:val="00F611CC"/>
  </w:style>
  <w:style w:type="paragraph" w:customStyle="1" w:styleId="8B2093E1E88149BB9D393009640D0DD5">
    <w:name w:val="8B2093E1E88149BB9D393009640D0DD5"/>
    <w:rsid w:val="00F611CC"/>
  </w:style>
  <w:style w:type="character" w:customStyle="1" w:styleId="Textodemarcadordeposicin">
    <w:name w:val="Texto de marcador de posición"/>
    <w:basedOn w:val="Fuentedeprrafopredeter"/>
    <w:uiPriority w:val="99"/>
    <w:semiHidden/>
    <w:rsid w:val="0098227E"/>
    <w:rPr>
      <w:color w:val="808080"/>
    </w:rPr>
  </w:style>
  <w:style w:type="paragraph" w:customStyle="1" w:styleId="E32F5147FEE64764BD0CF8D1A4CE5D58">
    <w:name w:val="E32F5147FEE64764BD0CF8D1A4CE5D58"/>
    <w:rsid w:val="0098227E"/>
  </w:style>
  <w:style w:type="paragraph" w:customStyle="1" w:styleId="DA17562800794900B9DE713A65ED3238">
    <w:name w:val="DA17562800794900B9DE713A65ED3238"/>
    <w:rsid w:val="0098227E"/>
  </w:style>
  <w:style w:type="paragraph" w:customStyle="1" w:styleId="3695AA2763F14DBE8254706AB0726119">
    <w:name w:val="3695AA2763F14DBE8254706AB0726119"/>
    <w:rsid w:val="0098227E"/>
  </w:style>
  <w:style w:type="paragraph" w:customStyle="1" w:styleId="FD3E06D0E3CA49C298A8D716FE5E6FC1">
    <w:name w:val="FD3E06D0E3CA49C298A8D716FE5E6FC1"/>
    <w:rsid w:val="009822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Circuito">
  <a:themeElements>
    <a:clrScheme name="Circuito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o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o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Desarrollo de una pagina web de microlearnig</Abstract>
  <CompanyAddress/>
  <CompanyPhone/>
  <CompanyFax/>
  <CompanyEmail>Rleon.rlg@gmail.com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88E3CC-6BFC-4E7C-8F7E-5968F9BFCA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C647E5-29D7-43AD-AF33-B261C019E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rojinegro</Template>
  <TotalTime>1237</TotalTime>
  <Pages>48</Pages>
  <Words>3793</Words>
  <Characters>20862</Characters>
  <Application>Microsoft Office Word</Application>
  <DocSecurity>0</DocSecurity>
  <Lines>173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Leon</dc:creator>
  <cp:keywords/>
  <dc:description/>
  <cp:lastModifiedBy>Rodrigo Leon</cp:lastModifiedBy>
  <cp:revision>62</cp:revision>
  <cp:lastPrinted>2018-11-13T00:50:00Z</cp:lastPrinted>
  <dcterms:created xsi:type="dcterms:W3CDTF">2018-09-14T22:36:00Z</dcterms:created>
  <dcterms:modified xsi:type="dcterms:W3CDTF">2018-12-02T18:12:00Z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TC028350649991</vt:lpwstr>
  </property>
</Properties>
</file>